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B24430" w14:textId="68FD3355" w:rsidR="00E31371" w:rsidRDefault="00E31371">
      <w:bookmarkStart w:id="0" w:name="_GoBack"/>
      <w:bookmarkEnd w:id="0"/>
    </w:p>
    <w:p w14:paraId="46FE69D9" w14:textId="77777777" w:rsidR="00E31371" w:rsidRPr="00E31371" w:rsidRDefault="00E31371" w:rsidP="00E31371">
      <w:pPr>
        <w:jc w:val="center"/>
        <w:rPr>
          <w:sz w:val="56"/>
          <w:szCs w:val="56"/>
        </w:rPr>
      </w:pPr>
      <w:r w:rsidRPr="00E31371">
        <w:rPr>
          <w:noProof/>
          <w:sz w:val="56"/>
          <w:szCs w:val="56"/>
          <w:lang w:eastAsia="hu-HU"/>
        </w:rPr>
        <w:drawing>
          <wp:inline distT="0" distB="0" distL="0" distR="0" wp14:anchorId="2D74432E" wp14:editId="6041FAE0">
            <wp:extent cx="4512310" cy="343217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1592" w14:textId="08DC96BD" w:rsidR="00E31371" w:rsidRPr="00E31371" w:rsidRDefault="00E31371" w:rsidP="00E31371">
      <w:pPr>
        <w:jc w:val="center"/>
        <w:rPr>
          <w:sz w:val="56"/>
          <w:szCs w:val="56"/>
        </w:rPr>
      </w:pPr>
      <w:bookmarkStart w:id="1" w:name="_Hlk87828566"/>
      <w:r w:rsidRPr="00E31371">
        <w:rPr>
          <w:sz w:val="56"/>
          <w:szCs w:val="56"/>
        </w:rPr>
        <w:t>WEB-programozás I</w:t>
      </w:r>
      <w:r w:rsidR="005D1C13">
        <w:rPr>
          <w:sz w:val="56"/>
          <w:szCs w:val="56"/>
        </w:rPr>
        <w:t>I</w:t>
      </w:r>
      <w:r w:rsidRPr="00E31371">
        <w:rPr>
          <w:sz w:val="56"/>
          <w:szCs w:val="56"/>
        </w:rPr>
        <w:t>.</w:t>
      </w:r>
    </w:p>
    <w:p w14:paraId="5CF353EE" w14:textId="677B8650" w:rsidR="00E31371" w:rsidRPr="00E31371" w:rsidRDefault="00E31371" w:rsidP="00E31371">
      <w:pPr>
        <w:jc w:val="center"/>
        <w:rPr>
          <w:sz w:val="56"/>
          <w:szCs w:val="56"/>
        </w:rPr>
      </w:pPr>
      <w:r w:rsidRPr="00E31371">
        <w:rPr>
          <w:sz w:val="56"/>
          <w:szCs w:val="56"/>
        </w:rPr>
        <w:t>GINFBAL-WEBPROG</w:t>
      </w:r>
      <w:r w:rsidR="005D1C13">
        <w:rPr>
          <w:sz w:val="56"/>
          <w:szCs w:val="56"/>
        </w:rPr>
        <w:t>2</w:t>
      </w:r>
      <w:r w:rsidRPr="00E31371">
        <w:rPr>
          <w:sz w:val="56"/>
          <w:szCs w:val="56"/>
        </w:rPr>
        <w:t>-1</w:t>
      </w:r>
    </w:p>
    <w:p w14:paraId="68E4CFAC" w14:textId="49E6E339" w:rsidR="00E31371" w:rsidRPr="00E31371" w:rsidRDefault="00E31371" w:rsidP="00E31371">
      <w:pPr>
        <w:jc w:val="center"/>
        <w:rPr>
          <w:sz w:val="56"/>
          <w:szCs w:val="56"/>
        </w:rPr>
      </w:pPr>
      <w:r w:rsidRPr="00E31371">
        <w:rPr>
          <w:sz w:val="56"/>
          <w:szCs w:val="56"/>
        </w:rPr>
        <w:t>Beadandó Feladat</w:t>
      </w:r>
      <w:r w:rsidR="005D1C13">
        <w:rPr>
          <w:sz w:val="56"/>
          <w:szCs w:val="56"/>
        </w:rPr>
        <w:t xml:space="preserve"> 1</w:t>
      </w:r>
      <w:bookmarkEnd w:id="1"/>
    </w:p>
    <w:p w14:paraId="4C098A52" w14:textId="326240F7" w:rsidR="00E31371" w:rsidRPr="00E31371" w:rsidRDefault="003911DF" w:rsidP="00E31371">
      <w:pPr>
        <w:spacing w:before="1320"/>
        <w:jc w:val="center"/>
        <w:rPr>
          <w:sz w:val="40"/>
          <w:szCs w:val="40"/>
        </w:rPr>
      </w:pPr>
      <w:r>
        <w:rPr>
          <w:sz w:val="40"/>
          <w:szCs w:val="40"/>
        </w:rPr>
        <w:t>Fehér Donát</w:t>
      </w:r>
    </w:p>
    <w:p w14:paraId="605C27BC" w14:textId="2764A42C" w:rsidR="00117AD8" w:rsidRDefault="003911DF" w:rsidP="00E31371">
      <w:pPr>
        <w:jc w:val="center"/>
        <w:rPr>
          <w:sz w:val="40"/>
          <w:szCs w:val="40"/>
        </w:rPr>
      </w:pPr>
      <w:r>
        <w:rPr>
          <w:sz w:val="40"/>
          <w:szCs w:val="40"/>
        </w:rPr>
        <w:t>ECFE35</w:t>
      </w:r>
    </w:p>
    <w:p w14:paraId="77BDFA1B" w14:textId="036105F0" w:rsidR="005D1C13" w:rsidRDefault="003911DF" w:rsidP="00E31371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Bittermann</w:t>
      </w:r>
      <w:proofErr w:type="spellEnd"/>
      <w:r>
        <w:rPr>
          <w:sz w:val="40"/>
          <w:szCs w:val="40"/>
        </w:rPr>
        <w:t xml:space="preserve"> Gábor</w:t>
      </w:r>
    </w:p>
    <w:p w14:paraId="11B5DE3B" w14:textId="35C980E3" w:rsidR="004A5D34" w:rsidRDefault="003911DF" w:rsidP="00E31371">
      <w:pPr>
        <w:jc w:val="center"/>
        <w:rPr>
          <w:sz w:val="40"/>
          <w:szCs w:val="40"/>
        </w:rPr>
      </w:pPr>
      <w:r>
        <w:rPr>
          <w:sz w:val="40"/>
          <w:szCs w:val="40"/>
        </w:rPr>
        <w:t>DDCTQF</w:t>
      </w:r>
    </w:p>
    <w:p w14:paraId="2EE85082" w14:textId="222E48CC" w:rsidR="00E31371" w:rsidRPr="00E31371" w:rsidRDefault="00117AD8" w:rsidP="00117AD8">
      <w:pPr>
        <w:spacing w:before="1320"/>
        <w:jc w:val="center"/>
        <w:rPr>
          <w:sz w:val="40"/>
          <w:szCs w:val="40"/>
        </w:rPr>
      </w:pPr>
      <w:r>
        <w:rPr>
          <w:sz w:val="40"/>
          <w:szCs w:val="40"/>
        </w:rPr>
        <w:t>2021.</w:t>
      </w:r>
      <w:r w:rsidR="00D85DF4">
        <w:rPr>
          <w:sz w:val="40"/>
          <w:szCs w:val="40"/>
        </w:rPr>
        <w:t>11</w:t>
      </w:r>
      <w:r>
        <w:rPr>
          <w:sz w:val="40"/>
          <w:szCs w:val="40"/>
        </w:rPr>
        <w:t>.</w:t>
      </w:r>
      <w:r w:rsidR="00D85DF4">
        <w:rPr>
          <w:sz w:val="40"/>
          <w:szCs w:val="40"/>
        </w:rPr>
        <w:t>14</w:t>
      </w:r>
      <w:r w:rsidR="00E31371" w:rsidRPr="00E31371">
        <w:rPr>
          <w:sz w:val="40"/>
          <w:szCs w:val="40"/>
        </w:rPr>
        <w:br w:type="page"/>
      </w:r>
    </w:p>
    <w:p w14:paraId="4F3533F9" w14:textId="44E2F54D" w:rsidR="000B54A5" w:rsidRPr="000B54A5" w:rsidRDefault="00402F50" w:rsidP="00680CD7">
      <w:pPr>
        <w:pStyle w:val="szdcmsortartalomjegyzk"/>
      </w:pPr>
      <w:bookmarkStart w:id="2" w:name="_Toc87828525"/>
      <w:r>
        <w:lastRenderedPageBreak/>
        <w:t>Tartalomjegyzék</w:t>
      </w:r>
      <w:bookmarkEnd w:id="2"/>
    </w:p>
    <w:p w14:paraId="67E852EC" w14:textId="7414775E" w:rsidR="00EC1920" w:rsidRDefault="00EC1920">
      <w:pPr>
        <w:pStyle w:val="TJ1"/>
        <w:tabs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\t "szd_címsor1,1" </w:instrText>
      </w:r>
      <w:r>
        <w:rPr>
          <w:b w:val="0"/>
          <w:bCs w:val="0"/>
          <w:caps w:val="0"/>
        </w:rPr>
        <w:fldChar w:fldCharType="separate"/>
      </w:r>
      <w:hyperlink w:anchor="_Toc87828525" w:history="1">
        <w:r w:rsidRPr="00177B6D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_Toc87828525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C20C49" w14:textId="674B041E" w:rsidR="00EC1920" w:rsidRDefault="008625C2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87828526" w:history="1">
        <w:r w:rsidR="00EC1920" w:rsidRPr="00177B6D">
          <w:rPr>
            <w:rStyle w:val="Hiperhivatkozs"/>
            <w:noProof/>
          </w:rPr>
          <w:t>1.</w:t>
        </w:r>
        <w:r w:rsidR="00EC1920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Feladatok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_Toc87828526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EC1920">
          <w:rPr>
            <w:noProof/>
            <w:webHidden/>
          </w:rPr>
          <w:fldChar w:fldCharType="end"/>
        </w:r>
      </w:hyperlink>
    </w:p>
    <w:p w14:paraId="6D5E4394" w14:textId="00AFE32A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27" w:history="1">
        <w:r w:rsidR="00EC1920" w:rsidRPr="00177B6D">
          <w:rPr>
            <w:rStyle w:val="Hiperhivatkozs"/>
            <w:noProof/>
          </w:rPr>
          <w:t>1.1.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Általános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_Toc87828527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EC1920">
          <w:rPr>
            <w:noProof/>
            <w:webHidden/>
          </w:rPr>
          <w:fldChar w:fldCharType="end"/>
        </w:r>
      </w:hyperlink>
    </w:p>
    <w:p w14:paraId="545376A8" w14:textId="05791335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28" w:history="1">
        <w:r w:rsidR="00EC1920" w:rsidRPr="00177B6D">
          <w:rPr>
            <w:rStyle w:val="Hiperhivatkozs"/>
            <w:noProof/>
          </w:rPr>
          <w:t>1.2.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Cég bemutatása reszponzív oldalon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_Toc87828528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EC1920">
          <w:rPr>
            <w:noProof/>
            <w:webHidden/>
          </w:rPr>
          <w:fldChar w:fldCharType="end"/>
        </w:r>
      </w:hyperlink>
    </w:p>
    <w:p w14:paraId="20FBE878" w14:textId="5B4E76AD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29" w:history="1">
        <w:r w:rsidR="00EC1920" w:rsidRPr="00177B6D">
          <w:rPr>
            <w:rStyle w:val="Hiperhivatkozs"/>
            <w:noProof/>
          </w:rPr>
          <w:t>1.2.1.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_Toc87828529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EC1920">
          <w:rPr>
            <w:noProof/>
            <w:webHidden/>
          </w:rPr>
          <w:fldChar w:fldCharType="end"/>
        </w:r>
      </w:hyperlink>
    </w:p>
    <w:p w14:paraId="7B120A79" w14:textId="64F75BF7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30" w:history="1">
        <w:r w:rsidR="00EC1920" w:rsidRPr="00177B6D">
          <w:rPr>
            <w:rStyle w:val="Hiperhivatkozs"/>
            <w:noProof/>
          </w:rPr>
          <w:t>1.2.2.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_Toc87828530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EC1920">
          <w:rPr>
            <w:noProof/>
            <w:webHidden/>
          </w:rPr>
          <w:fldChar w:fldCharType="end"/>
        </w:r>
      </w:hyperlink>
    </w:p>
    <w:p w14:paraId="7E28BDB6" w14:textId="2EBDD454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31" w:history="1">
        <w:r w:rsidR="00EC1920" w:rsidRPr="00177B6D">
          <w:rPr>
            <w:rStyle w:val="Hiperhivatkozs"/>
            <w:noProof/>
          </w:rPr>
          <w:t>1.3.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Bejelentkezés és regisztráció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_Toc87828531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EC1920">
          <w:rPr>
            <w:noProof/>
            <w:webHidden/>
          </w:rPr>
          <w:fldChar w:fldCharType="end"/>
        </w:r>
      </w:hyperlink>
    </w:p>
    <w:p w14:paraId="7C02F5C3" w14:textId="3EF4DF51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32" w:history="1">
        <w:r w:rsidR="00EC1920" w:rsidRPr="00177B6D">
          <w:rPr>
            <w:rStyle w:val="Hiperhivatkozs"/>
            <w:noProof/>
          </w:rPr>
          <w:t>1.3.1.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_Toc87828532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EC1920">
          <w:rPr>
            <w:noProof/>
            <w:webHidden/>
          </w:rPr>
          <w:fldChar w:fldCharType="end"/>
        </w:r>
      </w:hyperlink>
    </w:p>
    <w:p w14:paraId="189B236B" w14:textId="42458F5D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33" w:history="1">
        <w:r w:rsidR="00EC1920" w:rsidRPr="00177B6D">
          <w:rPr>
            <w:rStyle w:val="Hiperhivatkozs"/>
            <w:noProof/>
          </w:rPr>
          <w:t>1.3.2.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_Toc87828533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8</w:t>
        </w:r>
        <w:r w:rsidR="00EC1920">
          <w:rPr>
            <w:noProof/>
            <w:webHidden/>
          </w:rPr>
          <w:fldChar w:fldCharType="end"/>
        </w:r>
      </w:hyperlink>
    </w:p>
    <w:p w14:paraId="12AA70CD" w14:textId="03086ABD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34" w:history="1">
        <w:r w:rsidR="00EC1920" w:rsidRPr="00177B6D">
          <w:rPr>
            <w:rStyle w:val="Hiperhivatkozs"/>
            <w:noProof/>
          </w:rPr>
          <w:t>1.4.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Híroldal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_Toc87828534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11</w:t>
        </w:r>
        <w:r w:rsidR="00EC1920">
          <w:rPr>
            <w:noProof/>
            <w:webHidden/>
          </w:rPr>
          <w:fldChar w:fldCharType="end"/>
        </w:r>
      </w:hyperlink>
    </w:p>
    <w:p w14:paraId="2FB63367" w14:textId="3E869AB4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35" w:history="1">
        <w:r w:rsidR="00EC1920" w:rsidRPr="00177B6D">
          <w:rPr>
            <w:rStyle w:val="Hiperhivatkozs"/>
            <w:noProof/>
          </w:rPr>
          <w:t>1.4.1.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_Toc87828535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11</w:t>
        </w:r>
        <w:r w:rsidR="00EC1920">
          <w:rPr>
            <w:noProof/>
            <w:webHidden/>
          </w:rPr>
          <w:fldChar w:fldCharType="end"/>
        </w:r>
      </w:hyperlink>
    </w:p>
    <w:p w14:paraId="7BDEC278" w14:textId="4014F089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36" w:history="1">
        <w:r w:rsidR="00EC1920" w:rsidRPr="00177B6D">
          <w:rPr>
            <w:rStyle w:val="Hiperhivatkozs"/>
            <w:noProof/>
          </w:rPr>
          <w:t>1.4.2.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_Toc87828536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11</w:t>
        </w:r>
        <w:r w:rsidR="00EC1920">
          <w:rPr>
            <w:noProof/>
            <w:webHidden/>
          </w:rPr>
          <w:fldChar w:fldCharType="end"/>
        </w:r>
      </w:hyperlink>
    </w:p>
    <w:p w14:paraId="2BD75D72" w14:textId="40845CC2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37" w:history="1">
        <w:r w:rsidR="00EC1920" w:rsidRPr="00177B6D">
          <w:rPr>
            <w:rStyle w:val="Hiperhivatkozs"/>
            <w:noProof/>
          </w:rPr>
          <w:t>1.5.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Objektum-orientált PHP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_Toc87828537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0028AEF7" w14:textId="354DF772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38" w:history="1">
        <w:r w:rsidR="00EC1920" w:rsidRPr="00177B6D">
          <w:rPr>
            <w:rStyle w:val="Hiperhivatkozs"/>
            <w:noProof/>
          </w:rPr>
          <w:t>1.5.1.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_Toc87828538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33CCF753" w14:textId="169B2CF7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39" w:history="1">
        <w:r w:rsidR="00EC1920" w:rsidRPr="00177B6D">
          <w:rPr>
            <w:rStyle w:val="Hiperhivatkozs"/>
            <w:noProof/>
          </w:rPr>
          <w:t>1.5.2.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_Toc87828539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5938EA78" w14:textId="007D4B7B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40" w:history="1">
        <w:r w:rsidR="00EC1920" w:rsidRPr="00177B6D">
          <w:rPr>
            <w:rStyle w:val="Hiperhivatkozs"/>
            <w:noProof/>
          </w:rPr>
          <w:t>1.6.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MVC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_Toc87828540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7787D21C" w14:textId="6DC56133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41" w:history="1">
        <w:r w:rsidR="00EC1920" w:rsidRPr="00177B6D">
          <w:rPr>
            <w:rStyle w:val="Hiperhivatkozs"/>
            <w:noProof/>
          </w:rPr>
          <w:t>1.6.1.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_Toc87828541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3094782E" w14:textId="49C77268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42" w:history="1">
        <w:r w:rsidR="00EC1920" w:rsidRPr="00177B6D">
          <w:rPr>
            <w:rStyle w:val="Hiperhivatkozs"/>
            <w:noProof/>
          </w:rPr>
          <w:t>1.6.2.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_Toc87828542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4AD347DD" w14:textId="68A40FB3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43" w:history="1">
        <w:r w:rsidR="00EC1920" w:rsidRPr="00177B6D">
          <w:rPr>
            <w:rStyle w:val="Hiperhivatkozs"/>
            <w:noProof/>
          </w:rPr>
          <w:t>1.7.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SOAP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_Toc87828543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2678CA3F" w14:textId="556CB489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44" w:history="1">
        <w:r w:rsidR="00EC1920" w:rsidRPr="00177B6D">
          <w:rPr>
            <w:rStyle w:val="Hiperhivatkozs"/>
            <w:noProof/>
          </w:rPr>
          <w:t>1.7.1.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_Toc87828544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02F38804" w14:textId="09FEC250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45" w:history="1">
        <w:r w:rsidR="00EC1920" w:rsidRPr="00177B6D">
          <w:rPr>
            <w:rStyle w:val="Hiperhivatkozs"/>
            <w:noProof/>
          </w:rPr>
          <w:t>1.7.2.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_Toc87828545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14</w:t>
        </w:r>
        <w:r w:rsidR="00EC1920">
          <w:rPr>
            <w:noProof/>
            <w:webHidden/>
          </w:rPr>
          <w:fldChar w:fldCharType="end"/>
        </w:r>
      </w:hyperlink>
    </w:p>
    <w:p w14:paraId="53B5AC9C" w14:textId="4A377945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46" w:history="1">
        <w:r w:rsidR="00EC1920" w:rsidRPr="00177B6D">
          <w:rPr>
            <w:rStyle w:val="Hiperhivatkozs"/>
            <w:noProof/>
          </w:rPr>
          <w:t>1.8.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MNB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_Toc87828546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15</w:t>
        </w:r>
        <w:r w:rsidR="00EC1920">
          <w:rPr>
            <w:noProof/>
            <w:webHidden/>
          </w:rPr>
          <w:fldChar w:fldCharType="end"/>
        </w:r>
      </w:hyperlink>
    </w:p>
    <w:p w14:paraId="7BABCE7D" w14:textId="64098DAD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47" w:history="1">
        <w:r w:rsidR="00EC1920" w:rsidRPr="00177B6D">
          <w:rPr>
            <w:rStyle w:val="Hiperhivatkozs"/>
            <w:noProof/>
          </w:rPr>
          <w:t>1.8.1.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_Toc87828547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15</w:t>
        </w:r>
        <w:r w:rsidR="00EC1920">
          <w:rPr>
            <w:noProof/>
            <w:webHidden/>
          </w:rPr>
          <w:fldChar w:fldCharType="end"/>
        </w:r>
      </w:hyperlink>
    </w:p>
    <w:p w14:paraId="091D7EE2" w14:textId="0886EE97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48" w:history="1">
        <w:r w:rsidR="00EC1920" w:rsidRPr="00177B6D">
          <w:rPr>
            <w:rStyle w:val="Hiperhivatkozs"/>
            <w:noProof/>
          </w:rPr>
          <w:t>1.8.2.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_Toc87828548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15</w:t>
        </w:r>
        <w:r w:rsidR="00EC1920">
          <w:rPr>
            <w:noProof/>
            <w:webHidden/>
          </w:rPr>
          <w:fldChar w:fldCharType="end"/>
        </w:r>
      </w:hyperlink>
    </w:p>
    <w:p w14:paraId="4B99661D" w14:textId="1963D5A7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49" w:history="1">
        <w:r w:rsidR="00EC1920" w:rsidRPr="00177B6D">
          <w:rPr>
            <w:rStyle w:val="Hiperhivatkozs"/>
            <w:noProof/>
          </w:rPr>
          <w:t>1.9.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Internetes tárhely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_Toc87828549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17</w:t>
        </w:r>
        <w:r w:rsidR="00EC1920">
          <w:rPr>
            <w:noProof/>
            <w:webHidden/>
          </w:rPr>
          <w:fldChar w:fldCharType="end"/>
        </w:r>
      </w:hyperlink>
    </w:p>
    <w:p w14:paraId="56EF4159" w14:textId="23BAC170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50" w:history="1">
        <w:r w:rsidR="00EC1920" w:rsidRPr="00177B6D">
          <w:rPr>
            <w:rStyle w:val="Hiperhivatkozs"/>
            <w:noProof/>
          </w:rPr>
          <w:t>1.9.1.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_Toc87828550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17</w:t>
        </w:r>
        <w:r w:rsidR="00EC1920">
          <w:rPr>
            <w:noProof/>
            <w:webHidden/>
          </w:rPr>
          <w:fldChar w:fldCharType="end"/>
        </w:r>
      </w:hyperlink>
    </w:p>
    <w:p w14:paraId="33AAD2DE" w14:textId="45690E3C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51" w:history="1">
        <w:r w:rsidR="00EC1920" w:rsidRPr="00177B6D">
          <w:rPr>
            <w:rStyle w:val="Hiperhivatkozs"/>
            <w:noProof/>
          </w:rPr>
          <w:t>1.9.2.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_Toc87828551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17</w:t>
        </w:r>
        <w:r w:rsidR="00EC1920">
          <w:rPr>
            <w:noProof/>
            <w:webHidden/>
          </w:rPr>
          <w:fldChar w:fldCharType="end"/>
        </w:r>
      </w:hyperlink>
    </w:p>
    <w:p w14:paraId="3B6858D4" w14:textId="32C48163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52" w:history="1">
        <w:r w:rsidR="00EC1920" w:rsidRPr="00177B6D">
          <w:rPr>
            <w:rStyle w:val="Hiperhivatkozs"/>
            <w:noProof/>
          </w:rPr>
          <w:t>1.10.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Verziókövetés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_Toc87828552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17</w:t>
        </w:r>
        <w:r w:rsidR="00EC1920">
          <w:rPr>
            <w:noProof/>
            <w:webHidden/>
          </w:rPr>
          <w:fldChar w:fldCharType="end"/>
        </w:r>
      </w:hyperlink>
    </w:p>
    <w:p w14:paraId="2D24901D" w14:textId="3AAFBB11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53" w:history="1">
        <w:r w:rsidR="00EC1920" w:rsidRPr="00177B6D">
          <w:rPr>
            <w:rStyle w:val="Hiperhivatkozs"/>
            <w:noProof/>
          </w:rPr>
          <w:t>1.10.1.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Követelmény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_Toc87828553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17</w:t>
        </w:r>
        <w:r w:rsidR="00EC1920">
          <w:rPr>
            <w:noProof/>
            <w:webHidden/>
          </w:rPr>
          <w:fldChar w:fldCharType="end"/>
        </w:r>
      </w:hyperlink>
    </w:p>
    <w:p w14:paraId="6EB96CDE" w14:textId="0CDE22A2" w:rsidR="00EC1920" w:rsidRDefault="008625C2">
      <w:pPr>
        <w:pStyle w:val="TJ3"/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87828554" w:history="1">
        <w:r w:rsidR="00EC1920" w:rsidRPr="00177B6D">
          <w:rPr>
            <w:rStyle w:val="Hiperhivatkozs"/>
            <w:noProof/>
          </w:rPr>
          <w:t>1.10.2.</w:t>
        </w:r>
        <w:r w:rsidR="00EC1920"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Megoldás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_Toc87828554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18</w:t>
        </w:r>
        <w:r w:rsidR="00EC1920">
          <w:rPr>
            <w:noProof/>
            <w:webHidden/>
          </w:rPr>
          <w:fldChar w:fldCharType="end"/>
        </w:r>
      </w:hyperlink>
    </w:p>
    <w:p w14:paraId="5A9273A9" w14:textId="6A4F9863" w:rsidR="00EC1920" w:rsidRDefault="008625C2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87828555" w:history="1">
        <w:r w:rsidR="00EC1920" w:rsidRPr="00177B6D">
          <w:rPr>
            <w:rStyle w:val="Hiperhivatkozs"/>
            <w:noProof/>
          </w:rPr>
          <w:t>2.</w:t>
        </w:r>
        <w:r w:rsidR="00EC1920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Fejlesztési lehetőségek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_Toc87828555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19</w:t>
        </w:r>
        <w:r w:rsidR="00EC1920">
          <w:rPr>
            <w:noProof/>
            <w:webHidden/>
          </w:rPr>
          <w:fldChar w:fldCharType="end"/>
        </w:r>
      </w:hyperlink>
    </w:p>
    <w:p w14:paraId="3F6C13B4" w14:textId="397F3B3C" w:rsidR="00EC1920" w:rsidRDefault="008625C2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87828556" w:history="1">
        <w:r w:rsidR="00EC1920" w:rsidRPr="00177B6D">
          <w:rPr>
            <w:rStyle w:val="Hiperhivatkozs"/>
            <w:noProof/>
          </w:rPr>
          <w:t>3.</w:t>
        </w:r>
        <w:r w:rsidR="00EC1920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Feladatok felosztása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_Toc87828556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20</w:t>
        </w:r>
        <w:r w:rsidR="00EC1920">
          <w:rPr>
            <w:noProof/>
            <w:webHidden/>
          </w:rPr>
          <w:fldChar w:fldCharType="end"/>
        </w:r>
      </w:hyperlink>
    </w:p>
    <w:p w14:paraId="303CBD27" w14:textId="46256766" w:rsidR="00EC1920" w:rsidRDefault="008625C2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87828557" w:history="1">
        <w:r w:rsidR="00EC1920" w:rsidRPr="00177B6D">
          <w:rPr>
            <w:rStyle w:val="Hiperhivatkozs"/>
            <w:noProof/>
          </w:rPr>
          <w:t>4.</w:t>
        </w:r>
        <w:r w:rsidR="00EC1920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Teszt eredmények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_Toc87828557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21</w:t>
        </w:r>
        <w:r w:rsidR="00EC1920">
          <w:rPr>
            <w:noProof/>
            <w:webHidden/>
          </w:rPr>
          <w:fldChar w:fldCharType="end"/>
        </w:r>
      </w:hyperlink>
    </w:p>
    <w:p w14:paraId="25315610" w14:textId="2AEABB38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58" w:history="1">
        <w:r w:rsidR="00EC1920" w:rsidRPr="00177B6D">
          <w:rPr>
            <w:rStyle w:val="Hiperhivatkozs"/>
            <w:noProof/>
          </w:rPr>
          <w:t>4.1.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Belépés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_Toc87828558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21</w:t>
        </w:r>
        <w:r w:rsidR="00EC1920">
          <w:rPr>
            <w:noProof/>
            <w:webHidden/>
          </w:rPr>
          <w:fldChar w:fldCharType="end"/>
        </w:r>
      </w:hyperlink>
    </w:p>
    <w:p w14:paraId="70BF75EE" w14:textId="19337A17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59" w:history="1">
        <w:r w:rsidR="00EC1920" w:rsidRPr="00177B6D">
          <w:rPr>
            <w:rStyle w:val="Hiperhivatkozs"/>
            <w:noProof/>
          </w:rPr>
          <w:t>4.2.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Kilépés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_Toc87828559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21</w:t>
        </w:r>
        <w:r w:rsidR="00EC1920">
          <w:rPr>
            <w:noProof/>
            <w:webHidden/>
          </w:rPr>
          <w:fldChar w:fldCharType="end"/>
        </w:r>
      </w:hyperlink>
    </w:p>
    <w:p w14:paraId="7C1C2EA8" w14:textId="2704CC8B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60" w:history="1">
        <w:r w:rsidR="00EC1920" w:rsidRPr="00177B6D">
          <w:rPr>
            <w:rStyle w:val="Hiperhivatkozs"/>
            <w:noProof/>
          </w:rPr>
          <w:t>4.3.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Regisztráció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_Toc87828560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21</w:t>
        </w:r>
        <w:r w:rsidR="00EC1920">
          <w:rPr>
            <w:noProof/>
            <w:webHidden/>
          </w:rPr>
          <w:fldChar w:fldCharType="end"/>
        </w:r>
      </w:hyperlink>
    </w:p>
    <w:p w14:paraId="6036E554" w14:textId="543FDCCE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61" w:history="1">
        <w:r w:rsidR="00EC1920" w:rsidRPr="00177B6D">
          <w:rPr>
            <w:rStyle w:val="Hiperhivatkozs"/>
            <w:noProof/>
          </w:rPr>
          <w:t>4.4.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Új hír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_Toc87828561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21</w:t>
        </w:r>
        <w:r w:rsidR="00EC1920">
          <w:rPr>
            <w:noProof/>
            <w:webHidden/>
          </w:rPr>
          <w:fldChar w:fldCharType="end"/>
        </w:r>
      </w:hyperlink>
    </w:p>
    <w:p w14:paraId="3508C2EC" w14:textId="699473BD" w:rsidR="00EC1920" w:rsidRDefault="008625C2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87828562" w:history="1">
        <w:r w:rsidR="00EC1920" w:rsidRPr="00177B6D">
          <w:rPr>
            <w:rStyle w:val="Hiperhivatkozs"/>
            <w:noProof/>
          </w:rPr>
          <w:t>4.5.</w:t>
        </w:r>
        <w:r w:rsidR="00EC1920"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="00EC1920" w:rsidRPr="00177B6D">
          <w:rPr>
            <w:rStyle w:val="Hiperhivatkozs"/>
            <w:noProof/>
          </w:rPr>
          <w:t>Új hozzászólás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_Toc87828562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21</w:t>
        </w:r>
        <w:r w:rsidR="00EC1920">
          <w:rPr>
            <w:noProof/>
            <w:webHidden/>
          </w:rPr>
          <w:fldChar w:fldCharType="end"/>
        </w:r>
      </w:hyperlink>
    </w:p>
    <w:p w14:paraId="2C2AB7CB" w14:textId="637F2B3C" w:rsidR="00EC1920" w:rsidRDefault="008625C2">
      <w:pPr>
        <w:pStyle w:val="TJ1"/>
        <w:tabs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87828563" w:history="1">
        <w:r w:rsidR="00EC1920" w:rsidRPr="00177B6D">
          <w:rPr>
            <w:rStyle w:val="Hiperhivatkozs"/>
            <w:noProof/>
          </w:rPr>
          <w:t>Ábrajegyzék</w:t>
        </w:r>
        <w:r w:rsidR="00EC1920">
          <w:rPr>
            <w:noProof/>
            <w:webHidden/>
          </w:rPr>
          <w:tab/>
        </w:r>
        <w:r w:rsidR="00EC1920">
          <w:rPr>
            <w:noProof/>
            <w:webHidden/>
          </w:rPr>
          <w:fldChar w:fldCharType="begin"/>
        </w:r>
        <w:r w:rsidR="00EC1920">
          <w:rPr>
            <w:noProof/>
            <w:webHidden/>
          </w:rPr>
          <w:instrText xml:space="preserve"> PAGEREF _Toc87828563 \h </w:instrText>
        </w:r>
        <w:r w:rsidR="00EC1920">
          <w:rPr>
            <w:noProof/>
            <w:webHidden/>
          </w:rPr>
        </w:r>
        <w:r w:rsidR="00EC1920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22</w:t>
        </w:r>
        <w:r w:rsidR="00EC1920">
          <w:rPr>
            <w:noProof/>
            <w:webHidden/>
          </w:rPr>
          <w:fldChar w:fldCharType="end"/>
        </w:r>
      </w:hyperlink>
    </w:p>
    <w:p w14:paraId="526B1F5E" w14:textId="7DD9BB56" w:rsidR="00402F50" w:rsidRDefault="00EC1920" w:rsidP="009769BE">
      <w:r>
        <w:rPr>
          <w:rFonts w:asciiTheme="minorHAnsi" w:hAnsiTheme="minorHAnsi"/>
          <w:b/>
          <w:bCs/>
          <w:caps/>
          <w:sz w:val="20"/>
          <w:szCs w:val="20"/>
        </w:rPr>
        <w:fldChar w:fldCharType="end"/>
      </w:r>
    </w:p>
    <w:p w14:paraId="729F2DD1" w14:textId="77777777" w:rsidR="002D35FE" w:rsidRDefault="002D35FE">
      <w:r>
        <w:br w:type="page"/>
      </w:r>
    </w:p>
    <w:p w14:paraId="1A7E29E8" w14:textId="075E9576" w:rsidR="00FE1039" w:rsidRDefault="00E31371" w:rsidP="009B4476">
      <w:pPr>
        <w:pStyle w:val="szdcmsor1"/>
      </w:pPr>
      <w:bookmarkStart w:id="3" w:name="_Toc87828526"/>
      <w:r>
        <w:lastRenderedPageBreak/>
        <w:t>Feladatok</w:t>
      </w:r>
      <w:bookmarkEnd w:id="3"/>
    </w:p>
    <w:p w14:paraId="353A6649" w14:textId="6F86F3FC" w:rsidR="00E31371" w:rsidRDefault="00E31371" w:rsidP="00E31371">
      <w:pPr>
        <w:pStyle w:val="szdcmsor2"/>
      </w:pPr>
      <w:bookmarkStart w:id="4" w:name="_Toc87828527"/>
      <w:r>
        <w:t>Általános</w:t>
      </w:r>
      <w:bookmarkEnd w:id="4"/>
    </w:p>
    <w:p w14:paraId="2C08DF6A" w14:textId="749371AE" w:rsidR="004E4CC0" w:rsidRDefault="0075713A" w:rsidP="00764A55">
      <w:pPr>
        <w:pStyle w:val="szdszveg"/>
      </w:pPr>
      <w:r>
        <w:t xml:space="preserve">Egy fiktív </w:t>
      </w:r>
      <w:proofErr w:type="spellStart"/>
      <w:r>
        <w:t>cégenek</w:t>
      </w:r>
      <w:proofErr w:type="spellEnd"/>
      <w:r>
        <w:t xml:space="preserve"> kellett weblapot csinálni, ami csatlakozik a választott adatbázishoz. A mi választott adatbázisunk: </w:t>
      </w:r>
      <w:r w:rsidR="005C231C">
        <w:t>’</w:t>
      </w:r>
      <w:r w:rsidR="00DE2387">
        <w:t>01-Hulladékszállítás</w:t>
      </w:r>
      <w:r w:rsidR="005C231C">
        <w:t xml:space="preserve">, ezért a </w:t>
      </w:r>
      <w:r w:rsidR="00DE2387">
        <w:t>hulladékszállítással</w:t>
      </w:r>
      <w:r w:rsidR="005C231C">
        <w:t xml:space="preserve"> kapcsolatos </w:t>
      </w:r>
      <w:r w:rsidR="00A61271">
        <w:t>oldalt hoztunk létre, aminek a címe: „</w:t>
      </w:r>
      <w:r w:rsidR="00DE2387">
        <w:t>Elszállítjuk hulladékát</w:t>
      </w:r>
      <w:r w:rsidR="00A61271">
        <w:t>”.</w:t>
      </w:r>
    </w:p>
    <w:p w14:paraId="484D0C89" w14:textId="4B08E457" w:rsidR="004E4CC0" w:rsidRDefault="004C7CFB" w:rsidP="004E4CC0">
      <w:pPr>
        <w:pStyle w:val="szdcmsor2"/>
      </w:pPr>
      <w:bookmarkStart w:id="5" w:name="_Toc87828528"/>
      <w:r>
        <w:t xml:space="preserve">Cég </w:t>
      </w:r>
      <w:r w:rsidR="00F5620E">
        <w:t>b</w:t>
      </w:r>
      <w:r>
        <w:t>emutatása</w:t>
      </w:r>
      <w:r w:rsidR="00F5620E">
        <w:t xml:space="preserve"> reszponzív oldalon</w:t>
      </w:r>
      <w:bookmarkEnd w:id="5"/>
    </w:p>
    <w:p w14:paraId="79FFE832" w14:textId="33E876BF" w:rsidR="004E4CC0" w:rsidRDefault="004E4CC0" w:rsidP="004E4CC0">
      <w:pPr>
        <w:pStyle w:val="szdcmsor3"/>
      </w:pPr>
      <w:bookmarkStart w:id="6" w:name="_Toc87828529"/>
      <w:r>
        <w:t>Követelmény</w:t>
      </w:r>
      <w:bookmarkEnd w:id="6"/>
    </w:p>
    <w:p w14:paraId="174CC8BA" w14:textId="77777777" w:rsidR="003C397C" w:rsidRPr="003C397C" w:rsidRDefault="003C397C" w:rsidP="00E802A5">
      <w:pPr>
        <w:pStyle w:val="szdszveg"/>
        <w:rPr>
          <w:b/>
          <w:i/>
        </w:rPr>
      </w:pPr>
      <w:r w:rsidRPr="003C397C">
        <w:t>Az első oldalon mutassa be a céget egy reszponzív weboldalon</w:t>
      </w:r>
    </w:p>
    <w:p w14:paraId="070C6193" w14:textId="04026725" w:rsidR="004E4CC0" w:rsidRDefault="004E4CC0" w:rsidP="004E4CC0">
      <w:pPr>
        <w:pStyle w:val="szdcmsor3"/>
      </w:pPr>
      <w:bookmarkStart w:id="7" w:name="_Toc87828530"/>
      <w:r>
        <w:t>Megoldás</w:t>
      </w:r>
      <w:bookmarkEnd w:id="7"/>
    </w:p>
    <w:p w14:paraId="768ACD76" w14:textId="0B9CC1E0" w:rsidR="00824D48" w:rsidRDefault="00CA1D71" w:rsidP="00F5327F">
      <w:pPr>
        <w:pStyle w:val="szdszveg"/>
      </w:pPr>
      <w:r>
        <w:t xml:space="preserve">A weblap felkeresésekor a nyitólap nyílik meg, ahol a </w:t>
      </w:r>
      <w:r w:rsidR="0043144E">
        <w:t>cég bemutatásra kerül.</w:t>
      </w:r>
    </w:p>
    <w:p w14:paraId="7951C613" w14:textId="62551531" w:rsidR="00117AD8" w:rsidRDefault="00493D01" w:rsidP="00117AD8">
      <w:pPr>
        <w:pStyle w:val="szdszveg"/>
        <w:jc w:val="center"/>
        <w:rPr>
          <w:noProof/>
        </w:rPr>
      </w:pPr>
      <w:r>
        <w:rPr>
          <w:noProof/>
          <w:lang w:eastAsia="hu-HU"/>
        </w:rPr>
        <w:drawing>
          <wp:inline distT="0" distB="0" distL="0" distR="0" wp14:anchorId="325C60FA" wp14:editId="4979D7B5">
            <wp:extent cx="5562600" cy="31419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2D25" w14:textId="405B2770" w:rsidR="00117AD8" w:rsidRDefault="008F421D" w:rsidP="00117AD8">
      <w:pPr>
        <w:pStyle w:val="szdbracm"/>
      </w:pPr>
      <w:bookmarkStart w:id="8" w:name="_Toc87828268"/>
      <w:r>
        <w:t>1</w:t>
      </w:r>
      <w:r w:rsidR="00117AD8">
        <w:t xml:space="preserve">. ábra: A </w:t>
      </w:r>
      <w:r>
        <w:t>nyitóoldal</w:t>
      </w:r>
      <w:bookmarkEnd w:id="8"/>
    </w:p>
    <w:p w14:paraId="725C05B9" w14:textId="582C9AC9" w:rsidR="00824D48" w:rsidRPr="00E802A5" w:rsidRDefault="0043144E" w:rsidP="00E802A5">
      <w:pPr>
        <w:pStyle w:val="szdszveg"/>
      </w:pPr>
      <w:r w:rsidRPr="00E802A5">
        <w:t xml:space="preserve">A menüsor </w:t>
      </w:r>
      <w:r w:rsidR="005D46C1" w:rsidRPr="00E802A5">
        <w:t>adatbázisból kerül betöltésre.</w:t>
      </w:r>
    </w:p>
    <w:p w14:paraId="42F7DF17" w14:textId="5C0FB7C6" w:rsidR="00824D48" w:rsidRDefault="005D46C1" w:rsidP="00824D48">
      <w:pPr>
        <w:pStyle w:val="szdcmsor2"/>
      </w:pPr>
      <w:bookmarkStart w:id="9" w:name="_Toc87828531"/>
      <w:r>
        <w:t>Bejelentkezés és regisztráció</w:t>
      </w:r>
      <w:bookmarkEnd w:id="9"/>
    </w:p>
    <w:p w14:paraId="474AF024" w14:textId="77F5B247" w:rsidR="00824D48" w:rsidRDefault="00824D48" w:rsidP="00824D48">
      <w:pPr>
        <w:pStyle w:val="szdcmsor3"/>
      </w:pPr>
      <w:bookmarkStart w:id="10" w:name="_Toc87828532"/>
      <w:r>
        <w:t>Követelmény</w:t>
      </w:r>
      <w:bookmarkEnd w:id="10"/>
    </w:p>
    <w:p w14:paraId="0F9B2619" w14:textId="77777777" w:rsidR="00F26BB9" w:rsidRDefault="00F26BB9" w:rsidP="00E802A5">
      <w:pPr>
        <w:pStyle w:val="szdszveg"/>
      </w:pPr>
      <w:r w:rsidRPr="00F26BB9">
        <w:t>A weboldalon legyen bejelentkezési és regisztrációs lehetőség</w:t>
      </w:r>
      <w:r>
        <w:t>:</w:t>
      </w:r>
    </w:p>
    <w:p w14:paraId="147B3CA7" w14:textId="77777777" w:rsidR="00F26BB9" w:rsidRDefault="00F26BB9" w:rsidP="00E802A5">
      <w:pPr>
        <w:pStyle w:val="szdfelsorolsszm"/>
      </w:pPr>
      <w:r w:rsidRPr="00F26BB9">
        <w:t>A „Belépés” menüpont akkor látható, ha nincs bejelentkezve a felhasználó.</w:t>
      </w:r>
    </w:p>
    <w:p w14:paraId="22A295C1" w14:textId="77777777" w:rsidR="00F26BB9" w:rsidRDefault="00F26BB9" w:rsidP="00E802A5">
      <w:pPr>
        <w:pStyle w:val="szdfelsorolsszm"/>
      </w:pPr>
      <w:r w:rsidRPr="00F26BB9">
        <w:t>A „Kilépés” menüpont akkor látható, ha be van jelentkezve a felhasználó.</w:t>
      </w:r>
    </w:p>
    <w:p w14:paraId="4B365055" w14:textId="77777777" w:rsidR="00F26BB9" w:rsidRDefault="00F26BB9" w:rsidP="00E802A5">
      <w:pPr>
        <w:pStyle w:val="szdfelsorolsszm"/>
      </w:pPr>
      <w:r w:rsidRPr="00F26BB9">
        <w:lastRenderedPageBreak/>
        <w:t>A „Belépés” menüpontra kattintva feljön egy oldal, ahol lehet bejelentkezni vagy regisztrálni.</w:t>
      </w:r>
    </w:p>
    <w:p w14:paraId="79D4F234" w14:textId="77777777" w:rsidR="00F26BB9" w:rsidRDefault="00F26BB9" w:rsidP="00E802A5">
      <w:pPr>
        <w:pStyle w:val="szdfelsorolsszm"/>
      </w:pPr>
      <w:r w:rsidRPr="00F26BB9">
        <w:t>Regisztrációkor nem léptetjük be automatikusan a felhasználót.</w:t>
      </w:r>
    </w:p>
    <w:p w14:paraId="5A915E7A" w14:textId="056E76EC" w:rsidR="00F26BB9" w:rsidRPr="00F26BB9" w:rsidRDefault="00F26BB9" w:rsidP="00E802A5">
      <w:pPr>
        <w:pStyle w:val="szdfelsorolsszm"/>
      </w:pPr>
      <w:r w:rsidRPr="00F26BB9">
        <w:t xml:space="preserve">Bármelyik oldalon jár: a rendszer fejlécen jelenítse meg a bejelentkezett felhasználót, ha be van lépve, a következő formában: Bejelentkezett: </w:t>
      </w:r>
      <w:proofErr w:type="spellStart"/>
      <w:r w:rsidRPr="00F26BB9">
        <w:t>Családi_név</w:t>
      </w:r>
      <w:proofErr w:type="spellEnd"/>
      <w:r w:rsidRPr="00F26BB9">
        <w:t xml:space="preserve"> Utónév (</w:t>
      </w:r>
      <w:proofErr w:type="spellStart"/>
      <w:r w:rsidRPr="00F26BB9">
        <w:t>Login_név</w:t>
      </w:r>
      <w:proofErr w:type="spellEnd"/>
      <w:r w:rsidRPr="00F26BB9">
        <w:t>)</w:t>
      </w:r>
    </w:p>
    <w:p w14:paraId="553462F6" w14:textId="228A42C4" w:rsidR="00824D48" w:rsidRDefault="00824D48" w:rsidP="00F26BB9">
      <w:pPr>
        <w:pStyle w:val="szdcmsor3"/>
      </w:pPr>
      <w:bookmarkStart w:id="11" w:name="_Toc87828533"/>
      <w:r>
        <w:t>Megoldás</w:t>
      </w:r>
      <w:bookmarkEnd w:id="11"/>
    </w:p>
    <w:p w14:paraId="538459DC" w14:textId="2C857666" w:rsidR="00551871" w:rsidRDefault="00551871" w:rsidP="00551871">
      <w:pPr>
        <w:pStyle w:val="szdszveg"/>
      </w:pPr>
      <w:r>
        <w:t>A</w:t>
      </w:r>
      <w:r w:rsidR="003D4DAE">
        <w:t xml:space="preserve"> menüsorban megjelenő funkciók </w:t>
      </w:r>
      <w:r w:rsidR="00FD3D96">
        <w:t>az adatbázisban létrehozott ’</w:t>
      </w:r>
      <w:proofErr w:type="spellStart"/>
      <w:r w:rsidR="00FD3D96">
        <w:t>jogosultsag</w:t>
      </w:r>
      <w:proofErr w:type="spellEnd"/>
      <w:r w:rsidR="00FD3D96">
        <w:t>’ mező alapján kerül megjelenítésre.</w:t>
      </w:r>
    </w:p>
    <w:p w14:paraId="26F97748" w14:textId="7472676E" w:rsidR="000319C4" w:rsidRDefault="00493D01" w:rsidP="00DF00C2">
      <w:pPr>
        <w:pStyle w:val="szdszveg"/>
        <w:jc w:val="center"/>
      </w:pPr>
      <w:r>
        <w:rPr>
          <w:noProof/>
          <w:lang w:eastAsia="hu-HU"/>
        </w:rPr>
        <w:drawing>
          <wp:inline distT="0" distB="0" distL="0" distR="0" wp14:anchorId="01DD21D5" wp14:editId="27FEC904">
            <wp:extent cx="5574030" cy="1834515"/>
            <wp:effectExtent l="0" t="0" r="762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94CF" w14:textId="560DDB3F" w:rsidR="00DC4241" w:rsidRDefault="00DC4241" w:rsidP="00FD6629">
      <w:pPr>
        <w:pStyle w:val="szdbracm"/>
      </w:pPr>
      <w:bookmarkStart w:id="12" w:name="_Toc87828269"/>
      <w:r>
        <w:t xml:space="preserve">2. ábra: Menüsor </w:t>
      </w:r>
      <w:r w:rsidR="00FD6629">
        <w:t>bejelentkezés előtt</w:t>
      </w:r>
      <w:bookmarkEnd w:id="12"/>
    </w:p>
    <w:p w14:paraId="4D357D2C" w14:textId="6C307BCC" w:rsidR="0082759D" w:rsidRDefault="00597A41" w:rsidP="00597A41">
      <w:pPr>
        <w:pStyle w:val="szdszveg"/>
        <w:ind w:firstLine="0"/>
      </w:pPr>
      <w:r>
        <w:t>B</w:t>
      </w:r>
      <w:r w:rsidR="00564576">
        <w:t>ejelentkezéskor a felhasználónevet és a jelszót kitöltve tudunk beregisztrálni.</w:t>
      </w:r>
      <w:r w:rsidR="00AD711A">
        <w:t xml:space="preserve"> A </w:t>
      </w:r>
      <w:proofErr w:type="spellStart"/>
      <w:r w:rsidR="00AD711A">
        <w:t>form</w:t>
      </w:r>
      <w:proofErr w:type="spellEnd"/>
      <w:r w:rsidR="00AD711A">
        <w:t xml:space="preserve"> a képernyő közepén jelenik meg.</w:t>
      </w:r>
    </w:p>
    <w:p w14:paraId="42A538C1" w14:textId="3F5CE97C" w:rsidR="00564576" w:rsidRDefault="00493D01" w:rsidP="00DF00C2">
      <w:pPr>
        <w:pStyle w:val="szdszveg"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59D555F4" wp14:editId="11F000D7">
            <wp:extent cx="5568315" cy="257937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6262" w14:textId="4A28B0BD" w:rsidR="00AD711A" w:rsidRDefault="00AD711A" w:rsidP="00AD711A">
      <w:pPr>
        <w:pStyle w:val="szdbracm"/>
      </w:pPr>
      <w:bookmarkStart w:id="13" w:name="_Toc87828270"/>
      <w:r>
        <w:t>3. ábra: Belépés</w:t>
      </w:r>
      <w:bookmarkEnd w:id="13"/>
    </w:p>
    <w:p w14:paraId="27E41EAB" w14:textId="408429CA" w:rsidR="00AD711A" w:rsidRDefault="00707DCA" w:rsidP="00E802A5">
      <w:pPr>
        <w:pStyle w:val="szdszveg"/>
      </w:pPr>
      <w:r>
        <w:lastRenderedPageBreak/>
        <w:t>A ’Belépés’-re kattintva az adatok ellenőrzésre kerülnek az adatbázisba</w:t>
      </w:r>
      <w:r w:rsidR="00AA0899">
        <w:t>.</w:t>
      </w:r>
      <w:r w:rsidR="00F23376">
        <w:t xml:space="preserve"> Üres, vagy helytelen kitöltés során a </w:t>
      </w:r>
      <w:proofErr w:type="spellStart"/>
      <w:r w:rsidR="00F23376">
        <w:t>form</w:t>
      </w:r>
      <w:proofErr w:type="spellEnd"/>
      <w:r w:rsidR="00F23376">
        <w:t xml:space="preserve"> jelzi, mely adato</w:t>
      </w:r>
      <w:r w:rsidR="00F60477">
        <w:t>kat nem sikerült helyesen beírni. Csak ezután tudunk belépni.</w:t>
      </w:r>
      <w:r w:rsidR="00AA0899">
        <w:t xml:space="preserve"> Sikertelen azonosítás esetén </w:t>
      </w:r>
      <w:r w:rsidR="002467E6">
        <w:t xml:space="preserve">hibaüzenet fogad minket a </w:t>
      </w:r>
      <w:proofErr w:type="spellStart"/>
      <w:r w:rsidR="002467E6">
        <w:t>form</w:t>
      </w:r>
      <w:proofErr w:type="spellEnd"/>
      <w:r w:rsidR="002467E6">
        <w:t xml:space="preserve"> alatt.</w:t>
      </w:r>
    </w:p>
    <w:p w14:paraId="5DC522E2" w14:textId="73714DFE" w:rsidR="00DF00C2" w:rsidRDefault="00DF00C2" w:rsidP="00DF00C2">
      <w:pPr>
        <w:jc w:val="center"/>
      </w:pPr>
      <w:r>
        <w:rPr>
          <w:noProof/>
          <w:lang w:eastAsia="hu-HU"/>
        </w:rPr>
        <w:drawing>
          <wp:inline distT="0" distB="0" distL="0" distR="0" wp14:anchorId="5CCA1011" wp14:editId="689B68A9">
            <wp:extent cx="2865600" cy="1731600"/>
            <wp:effectExtent l="19050" t="19050" r="11430" b="215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731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07B85" w14:textId="3BB5BD35" w:rsidR="00DF00C2" w:rsidRDefault="00F60477" w:rsidP="00F60477">
      <w:pPr>
        <w:pStyle w:val="szdbracm"/>
      </w:pPr>
      <w:bookmarkStart w:id="14" w:name="_Toc87828271"/>
      <w:r>
        <w:t xml:space="preserve">4. ábra: </w:t>
      </w:r>
      <w:r w:rsidR="003C04A9">
        <w:t>Sikertelen belépés</w:t>
      </w:r>
      <w:bookmarkEnd w:id="14"/>
    </w:p>
    <w:p w14:paraId="54E3BE62" w14:textId="0EB54815" w:rsidR="00187EA1" w:rsidRDefault="00187EA1" w:rsidP="00E802A5">
      <w:pPr>
        <w:pStyle w:val="szdszveg"/>
      </w:pPr>
      <w:r>
        <w:t>Sikeres belépés során üdvözlőszöveg fogad minket</w:t>
      </w:r>
      <w:r w:rsidR="00DC42A0">
        <w:t>:</w:t>
      </w:r>
    </w:p>
    <w:p w14:paraId="0B0BD206" w14:textId="0646E670" w:rsidR="00187EA1" w:rsidRDefault="00493D01" w:rsidP="00187EA1">
      <w:pPr>
        <w:pStyle w:val="szdszveg"/>
      </w:pPr>
      <w:r>
        <w:rPr>
          <w:noProof/>
          <w:lang w:eastAsia="hu-HU"/>
        </w:rPr>
        <w:drawing>
          <wp:inline distT="0" distB="0" distL="0" distR="0" wp14:anchorId="68684C94" wp14:editId="774752F8">
            <wp:extent cx="5562600" cy="311848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26F9" w14:textId="3555EC1A" w:rsidR="006160D6" w:rsidRDefault="006160D6" w:rsidP="006160D6">
      <w:pPr>
        <w:pStyle w:val="szdbracm"/>
      </w:pPr>
      <w:bookmarkStart w:id="15" w:name="_Toc87828272"/>
      <w:r>
        <w:t>5. ábra: Sikeres belépés</w:t>
      </w:r>
      <w:bookmarkEnd w:id="15"/>
    </w:p>
    <w:p w14:paraId="4EE64074" w14:textId="57406FC8" w:rsidR="006160D6" w:rsidRDefault="00893FF9" w:rsidP="00E802A5">
      <w:pPr>
        <w:pStyle w:val="szdszveg"/>
      </w:pPr>
      <w:r>
        <w:t xml:space="preserve">Belépés után </w:t>
      </w:r>
      <w:r w:rsidR="00E659E7">
        <w:t>a ’Belépés’ és a ’Regisztráció’ menüpontok eltűnnek és csak a ’Kilépés’ menüpont látszik.</w:t>
      </w:r>
    </w:p>
    <w:p w14:paraId="3C4CC950" w14:textId="26CE3BE4" w:rsidR="00E659E7" w:rsidRDefault="00A864A8" w:rsidP="00E802A5">
      <w:pPr>
        <w:pStyle w:val="szdszveg"/>
      </w:pPr>
      <w:r>
        <w:t>A ’R</w:t>
      </w:r>
      <w:r w:rsidR="00E659E7">
        <w:t>egisztráció</w:t>
      </w:r>
      <w:r>
        <w:t xml:space="preserve">’ menüpontra kattintva előjön a regisztrációs </w:t>
      </w:r>
      <w:proofErr w:type="spellStart"/>
      <w:r>
        <w:t>form</w:t>
      </w:r>
      <w:proofErr w:type="spellEnd"/>
      <w:r>
        <w:t>.</w:t>
      </w:r>
    </w:p>
    <w:p w14:paraId="334004F3" w14:textId="091C7A31" w:rsidR="00A864A8" w:rsidRDefault="00DB4A23" w:rsidP="00E659E7">
      <w:pPr>
        <w:pStyle w:val="szdszveg"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56E605" wp14:editId="5546684F">
            <wp:extent cx="5574030" cy="3305810"/>
            <wp:effectExtent l="0" t="0" r="7620" b="889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9168" w14:textId="2B5F1E8F" w:rsidR="00DC42A0" w:rsidRDefault="00DC42A0" w:rsidP="00DC42A0">
      <w:pPr>
        <w:pStyle w:val="szdbracm"/>
      </w:pPr>
      <w:bookmarkStart w:id="16" w:name="_Toc87828273"/>
      <w:r>
        <w:t>6. ábra: Regisztrá</w:t>
      </w:r>
      <w:r w:rsidR="00805092">
        <w:t>lás</w:t>
      </w:r>
      <w:bookmarkEnd w:id="16"/>
    </w:p>
    <w:p w14:paraId="53B3BD19" w14:textId="512685EF" w:rsidR="00DC42A0" w:rsidRDefault="008C7A05" w:rsidP="00E802A5">
      <w:pPr>
        <w:pStyle w:val="szdszveg"/>
      </w:pPr>
      <w:r>
        <w:t xml:space="preserve">Üres, vagy helytelen kitöltés során a </w:t>
      </w:r>
      <w:proofErr w:type="spellStart"/>
      <w:r>
        <w:t>form</w:t>
      </w:r>
      <w:proofErr w:type="spellEnd"/>
      <w:r>
        <w:t xml:space="preserve"> jelzi, mely adatokat nem sikerült helyesen beírni. Csak ezután tudunk beregisztrálni.</w:t>
      </w:r>
      <w:r w:rsidR="00755791">
        <w:t xml:space="preserve"> Amennyiben már egy létező felhasználónevet adtunk meg, a következő üzenetet kapjuk:</w:t>
      </w:r>
    </w:p>
    <w:p w14:paraId="6651FFE3" w14:textId="5FAC31D3" w:rsidR="00755791" w:rsidRDefault="00323279" w:rsidP="00805092">
      <w:pPr>
        <w:jc w:val="center"/>
      </w:pPr>
      <w:r>
        <w:rPr>
          <w:noProof/>
          <w:lang w:eastAsia="hu-HU"/>
        </w:rPr>
        <w:drawing>
          <wp:inline distT="0" distB="0" distL="0" distR="0" wp14:anchorId="1EF6CC9D" wp14:editId="7EB0CCC2">
            <wp:extent cx="5574030" cy="2866390"/>
            <wp:effectExtent l="0" t="0" r="762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1251" w14:textId="1407DA87" w:rsidR="00805092" w:rsidRDefault="00805092" w:rsidP="00805092">
      <w:pPr>
        <w:pStyle w:val="szdbracm"/>
      </w:pPr>
      <w:bookmarkStart w:id="17" w:name="_Toc87828274"/>
      <w:r>
        <w:t>7. ábra: Sikertelen regisztráció</w:t>
      </w:r>
      <w:bookmarkEnd w:id="17"/>
    </w:p>
    <w:p w14:paraId="20C417FE" w14:textId="6F07E275" w:rsidR="00755791" w:rsidRDefault="00805092" w:rsidP="00E802A5">
      <w:pPr>
        <w:pStyle w:val="szdszveg"/>
      </w:pPr>
      <w:r>
        <w:t xml:space="preserve">Amennyiben </w:t>
      </w:r>
      <w:r w:rsidR="00457841">
        <w:t>a megadott felhasználó még nem létezik, úgy létrehozzuk a rekordot az adatbázisban</w:t>
      </w:r>
      <w:r w:rsidR="00EA24D4">
        <w:t>, de nem jelentkeztetjük be a felhasználót. Sikeres regisztráció után a következő üzenetet kapjuk:</w:t>
      </w:r>
    </w:p>
    <w:p w14:paraId="1660075D" w14:textId="14E11532" w:rsidR="00755791" w:rsidRDefault="00D90AE6" w:rsidP="00EA24D4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F4FF039" wp14:editId="20205EC9">
            <wp:extent cx="5574030" cy="3018790"/>
            <wp:effectExtent l="0" t="0" r="762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0ED7" w14:textId="107A6CF7" w:rsidR="00EA24D4" w:rsidRDefault="00EA24D4" w:rsidP="00EA24D4">
      <w:pPr>
        <w:pStyle w:val="szdbracm"/>
      </w:pPr>
      <w:bookmarkStart w:id="18" w:name="_Toc87828275"/>
      <w:r>
        <w:t>8. ábra: Sikeres regisztráció</w:t>
      </w:r>
      <w:bookmarkEnd w:id="18"/>
    </w:p>
    <w:p w14:paraId="4F5A295E" w14:textId="1C4F05FA" w:rsidR="002546FE" w:rsidRDefault="00F54A36" w:rsidP="002546FE">
      <w:pPr>
        <w:pStyle w:val="szdcmsor2"/>
      </w:pPr>
      <w:bookmarkStart w:id="19" w:name="_Toc87828534"/>
      <w:r>
        <w:t>Híroldal</w:t>
      </w:r>
      <w:bookmarkEnd w:id="19"/>
    </w:p>
    <w:p w14:paraId="54A11E7F" w14:textId="10288DDC" w:rsidR="002546FE" w:rsidRDefault="002546FE" w:rsidP="002546FE">
      <w:pPr>
        <w:pStyle w:val="szdcmsor3"/>
      </w:pPr>
      <w:bookmarkStart w:id="20" w:name="_Toc87828535"/>
      <w:r>
        <w:t>Követelmény</w:t>
      </w:r>
      <w:bookmarkEnd w:id="20"/>
    </w:p>
    <w:p w14:paraId="268B18DB" w14:textId="60FF9B5D" w:rsidR="00F54A36" w:rsidRPr="00F54A36" w:rsidRDefault="00F54A36" w:rsidP="00E802A5">
      <w:pPr>
        <w:pStyle w:val="szdszveg"/>
        <w:rPr>
          <w:b/>
          <w:i/>
        </w:rPr>
      </w:pPr>
      <w:r w:rsidRPr="00F54A36">
        <w:t>Készítsen egy híroldalt véleményezési lehetőséggel</w:t>
      </w:r>
      <w:r>
        <w:t xml:space="preserve">. </w:t>
      </w:r>
      <w:r w:rsidR="00B41C9A" w:rsidRPr="00B41C9A">
        <w:t>A regisztrált felhasználók olvashatnak és írhatnak véleményeket, híreket. A vélemények, hírek megjelenítésekor jelenítsük meg a létrehozás időpontját és a létrehozó felhasználó bejelentkezési nevét.</w:t>
      </w:r>
    </w:p>
    <w:p w14:paraId="7EFF1F8D" w14:textId="5C7F9B66" w:rsidR="002546FE" w:rsidRDefault="002546FE" w:rsidP="002546FE">
      <w:pPr>
        <w:pStyle w:val="szdcmsor3"/>
      </w:pPr>
      <w:bookmarkStart w:id="21" w:name="_Toc87828536"/>
      <w:r>
        <w:t>Megoldás</w:t>
      </w:r>
      <w:bookmarkEnd w:id="21"/>
    </w:p>
    <w:p w14:paraId="326FF980" w14:textId="77777777" w:rsidR="0064498A" w:rsidRDefault="00B41C9A" w:rsidP="00E802A5">
      <w:pPr>
        <w:pStyle w:val="szdszveg"/>
      </w:pPr>
      <w:r>
        <w:t xml:space="preserve">A sikeres bejelentkezés után megjelenik a </w:t>
      </w:r>
      <w:r w:rsidR="006C334B">
        <w:t>’Hírek’ menüpont és az ’Új Hír’ almenüpont.</w:t>
      </w:r>
      <w:r w:rsidR="00B64D9E">
        <w:t xml:space="preserve"> A hírek menüpontban felsorolásra kerül</w:t>
      </w:r>
      <w:r w:rsidR="00AE0A0A">
        <w:t>nek az adatbázisban létrehozott hírek, a hír létrehozója</w:t>
      </w:r>
      <w:r w:rsidR="00D860A2">
        <w:t>, a létrehozás időpontja és a tartalom</w:t>
      </w:r>
      <w:r w:rsidR="004A3530">
        <w:t>.</w:t>
      </w:r>
    </w:p>
    <w:p w14:paraId="7D88DCBC" w14:textId="0F73CF58" w:rsidR="00B41C9A" w:rsidRDefault="00D90AE6" w:rsidP="00B206AB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E68E3F1" wp14:editId="5CCBBF39">
            <wp:extent cx="5574030" cy="4630420"/>
            <wp:effectExtent l="0" t="0" r="762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D21C" w14:textId="380CED0A" w:rsidR="00B41C9A" w:rsidRDefault="00B206AB" w:rsidP="00B206AB">
      <w:pPr>
        <w:pStyle w:val="szdbracm"/>
      </w:pPr>
      <w:bookmarkStart w:id="22" w:name="_Toc87828276"/>
      <w:r>
        <w:t>9. ábra: Hírek</w:t>
      </w:r>
      <w:bookmarkEnd w:id="22"/>
    </w:p>
    <w:p w14:paraId="2515D7AD" w14:textId="77777777" w:rsidR="00264FF9" w:rsidRDefault="00ED16CB" w:rsidP="00E802A5">
      <w:pPr>
        <w:pStyle w:val="szdszveg"/>
        <w:rPr>
          <w:i/>
        </w:rPr>
      </w:pPr>
      <w:r>
        <w:t xml:space="preserve">Az ’Új Hír’ almenüpontra kattintva egy új </w:t>
      </w:r>
      <w:proofErr w:type="spellStart"/>
      <w:r>
        <w:t>form</w:t>
      </w:r>
      <w:proofErr w:type="spellEnd"/>
      <w:r>
        <w:t xml:space="preserve"> jelenik meg a felhasználó előtt, ahol kitöltheti a hír címét</w:t>
      </w:r>
      <w:r w:rsidR="00BA5F43">
        <w:t xml:space="preserve"> és a tartalmát. A </w:t>
      </w:r>
      <w:proofErr w:type="spellStart"/>
      <w:r w:rsidR="00BA5F43">
        <w:t>form-ot</w:t>
      </w:r>
      <w:proofErr w:type="spellEnd"/>
      <w:r w:rsidR="00BA5F43">
        <w:t xml:space="preserve"> helyes kitöltése, majd beküldése után az adatokat elküldjük az adatbázisba.</w:t>
      </w:r>
    </w:p>
    <w:p w14:paraId="5BE1A3E4" w14:textId="1433BB7E" w:rsidR="00264FF9" w:rsidRDefault="00D90AE6" w:rsidP="003C6269">
      <w:pPr>
        <w:jc w:val="center"/>
        <w:rPr>
          <w:i/>
        </w:rPr>
      </w:pPr>
      <w:r>
        <w:rPr>
          <w:i/>
          <w:noProof/>
          <w:lang w:eastAsia="hu-HU"/>
        </w:rPr>
        <w:drawing>
          <wp:inline distT="0" distB="0" distL="0" distR="0" wp14:anchorId="30ABA087" wp14:editId="2D54404E">
            <wp:extent cx="5574030" cy="2784475"/>
            <wp:effectExtent l="0" t="0" r="762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D107F" w14:textId="53C92482" w:rsidR="00264FF9" w:rsidRDefault="003C6269" w:rsidP="003C6269">
      <w:pPr>
        <w:pStyle w:val="szdbracm"/>
      </w:pPr>
      <w:bookmarkStart w:id="23" w:name="_Toc87828277"/>
      <w:r>
        <w:t>10. ábra: Új Hír</w:t>
      </w:r>
      <w:bookmarkEnd w:id="23"/>
    </w:p>
    <w:p w14:paraId="4209777D" w14:textId="20583744" w:rsidR="00264FF9" w:rsidRDefault="003C6269" w:rsidP="00E802A5">
      <w:pPr>
        <w:pStyle w:val="szdszveg"/>
      </w:pPr>
      <w:r>
        <w:lastRenderedPageBreak/>
        <w:t>A hír elküldése után</w:t>
      </w:r>
      <w:r w:rsidR="00647CAA">
        <w:t xml:space="preserve"> egy ’Köszönjük!’ felirat jelenik meg</w:t>
      </w:r>
      <w:r w:rsidR="00241D93">
        <w:t>.</w:t>
      </w:r>
    </w:p>
    <w:p w14:paraId="6B67A7D9" w14:textId="4EDDBB25" w:rsidR="00241D93" w:rsidRDefault="00D90AE6" w:rsidP="005351B5">
      <w:pPr>
        <w:jc w:val="center"/>
      </w:pPr>
      <w:r>
        <w:rPr>
          <w:noProof/>
          <w:lang w:eastAsia="hu-HU"/>
        </w:rPr>
        <w:drawing>
          <wp:inline distT="0" distB="0" distL="0" distR="0" wp14:anchorId="72295E76" wp14:editId="73CE5D49">
            <wp:extent cx="5574030" cy="2819400"/>
            <wp:effectExtent l="0" t="0" r="762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3D7C" w14:textId="3109DC15" w:rsidR="005351B5" w:rsidRDefault="005351B5" w:rsidP="005351B5">
      <w:pPr>
        <w:pStyle w:val="szdbracm"/>
      </w:pPr>
      <w:bookmarkStart w:id="24" w:name="_Toc87828278"/>
      <w:r>
        <w:t xml:space="preserve">11. ábra: </w:t>
      </w:r>
      <w:r w:rsidR="00222D87">
        <w:t>Sikeres hírírás</w:t>
      </w:r>
      <w:bookmarkEnd w:id="24"/>
    </w:p>
    <w:p w14:paraId="3A8ADC6F" w14:textId="621C71DA" w:rsidR="00222D87" w:rsidRDefault="00222D87" w:rsidP="00E802A5">
      <w:pPr>
        <w:pStyle w:val="szdszveg"/>
      </w:pPr>
      <w:r>
        <w:t xml:space="preserve">Bármelyik hír címére kattintva egy új lap kerül betöltésre, ahol </w:t>
      </w:r>
      <w:r w:rsidR="0084171F">
        <w:t xml:space="preserve">a címekhez tartozó hozzászólásokat is megjelenítjük. A hozzászólások alatt egy </w:t>
      </w:r>
      <w:proofErr w:type="spellStart"/>
      <w:r w:rsidR="0084171F">
        <w:t>form</w:t>
      </w:r>
      <w:proofErr w:type="spellEnd"/>
      <w:r w:rsidR="0084171F">
        <w:t xml:space="preserve"> található, ahol új hozzászólást adhatunk le.</w:t>
      </w:r>
    </w:p>
    <w:p w14:paraId="134812BF" w14:textId="6D63B0A8" w:rsidR="0084171F" w:rsidRDefault="00D90AE6" w:rsidP="00C74244">
      <w:pPr>
        <w:jc w:val="center"/>
      </w:pPr>
      <w:r>
        <w:rPr>
          <w:noProof/>
          <w:lang w:eastAsia="hu-HU"/>
        </w:rPr>
        <w:drawing>
          <wp:inline distT="0" distB="0" distL="0" distR="0" wp14:anchorId="1A5B16C8" wp14:editId="659A5960">
            <wp:extent cx="5574030" cy="4185285"/>
            <wp:effectExtent l="0" t="0" r="7620" b="571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5118" w14:textId="6203E37D" w:rsidR="0084171F" w:rsidRDefault="00C74244" w:rsidP="00C74244">
      <w:pPr>
        <w:pStyle w:val="szdbracm"/>
      </w:pPr>
      <w:bookmarkStart w:id="25" w:name="_Toc87828279"/>
      <w:r>
        <w:t>12. ábra: Hozzászólások</w:t>
      </w:r>
      <w:bookmarkEnd w:id="25"/>
    </w:p>
    <w:p w14:paraId="5D2A1438" w14:textId="77777777" w:rsidR="002F76C5" w:rsidRDefault="0013466A" w:rsidP="00E802A5">
      <w:pPr>
        <w:pStyle w:val="szdszveg"/>
      </w:pPr>
      <w:r>
        <w:lastRenderedPageBreak/>
        <w:t>Sikeres hozzászólás leadása után szintén egy ’Köszönjük!’ felirat jelenik meg. (11. ábra)</w:t>
      </w:r>
    </w:p>
    <w:p w14:paraId="3E599964" w14:textId="317BC058" w:rsidR="002F76C5" w:rsidRDefault="00955D4A" w:rsidP="00F0769E">
      <w:pPr>
        <w:pStyle w:val="szdcmsor2"/>
      </w:pPr>
      <w:bookmarkStart w:id="26" w:name="_Toc87828537"/>
      <w:r>
        <w:t xml:space="preserve">Objektum-orientált </w:t>
      </w:r>
      <w:r w:rsidR="00F0769E">
        <w:t>PHP</w:t>
      </w:r>
      <w:bookmarkEnd w:id="26"/>
    </w:p>
    <w:p w14:paraId="7772A6F1" w14:textId="4172BFE9" w:rsidR="00237D93" w:rsidRDefault="00237D93" w:rsidP="00F0769E">
      <w:pPr>
        <w:pStyle w:val="szdcmsor3"/>
      </w:pPr>
      <w:bookmarkStart w:id="27" w:name="_Toc87828538"/>
      <w:r>
        <w:t>Követelmény</w:t>
      </w:r>
      <w:bookmarkEnd w:id="27"/>
    </w:p>
    <w:p w14:paraId="03218902" w14:textId="77777777" w:rsidR="005C67C9" w:rsidRPr="005C67C9" w:rsidRDefault="005C67C9" w:rsidP="00E802A5">
      <w:pPr>
        <w:pStyle w:val="szdszveg"/>
        <w:rPr>
          <w:b/>
          <w:i/>
        </w:rPr>
      </w:pPr>
      <w:r w:rsidRPr="005C67C9">
        <w:t>Az egész feladatban alkalmazza az objektum-orientált PHP elveit</w:t>
      </w:r>
    </w:p>
    <w:p w14:paraId="6C43D143" w14:textId="3667A51E" w:rsidR="00237D93" w:rsidRDefault="00237D93" w:rsidP="00237D93">
      <w:pPr>
        <w:pStyle w:val="szdcmsor3"/>
      </w:pPr>
      <w:bookmarkStart w:id="28" w:name="_Toc87828539"/>
      <w:r>
        <w:t>Megoldás</w:t>
      </w:r>
      <w:bookmarkEnd w:id="28"/>
    </w:p>
    <w:p w14:paraId="75A47D60" w14:textId="139D44FF" w:rsidR="00237D93" w:rsidRPr="00E802A5" w:rsidRDefault="00237D93" w:rsidP="00E802A5">
      <w:pPr>
        <w:pStyle w:val="szdszveg"/>
      </w:pPr>
      <w:r w:rsidRPr="00E802A5">
        <w:t xml:space="preserve">A </w:t>
      </w:r>
      <w:r w:rsidR="005C67C9" w:rsidRPr="00E802A5">
        <w:t xml:space="preserve">kontrollerek és </w:t>
      </w:r>
      <w:r w:rsidR="0033752E" w:rsidRPr="00E802A5">
        <w:t>modellek is osztályokat tartalmaznak, ezeket felhasználva valósítottuk meg a nézeteket.</w:t>
      </w:r>
    </w:p>
    <w:p w14:paraId="0C0EB962" w14:textId="7EB274A0" w:rsidR="00237D93" w:rsidRDefault="00215AA4" w:rsidP="00237D93">
      <w:pPr>
        <w:pStyle w:val="szdcmsor2"/>
      </w:pPr>
      <w:bookmarkStart w:id="29" w:name="_Toc87828540"/>
      <w:r>
        <w:t>MVC</w:t>
      </w:r>
      <w:bookmarkEnd w:id="29"/>
    </w:p>
    <w:p w14:paraId="330A5CAA" w14:textId="054E8B4D" w:rsidR="00237D93" w:rsidRDefault="00237D93" w:rsidP="00237D93">
      <w:pPr>
        <w:pStyle w:val="szdcmsor3"/>
      </w:pPr>
      <w:bookmarkStart w:id="30" w:name="_Toc87828541"/>
      <w:r>
        <w:t>Követelmény</w:t>
      </w:r>
      <w:bookmarkEnd w:id="30"/>
    </w:p>
    <w:p w14:paraId="492AD806" w14:textId="099A6099" w:rsidR="00237D93" w:rsidRDefault="00215AA4" w:rsidP="00E802A5">
      <w:pPr>
        <w:pStyle w:val="szdszveg"/>
      </w:pPr>
      <w:r w:rsidRPr="00215AA4">
        <w:t>Az egész feladatot MVC modellel oldja meg.</w:t>
      </w:r>
    </w:p>
    <w:p w14:paraId="111F7C7D" w14:textId="3F1C5F0F" w:rsidR="00215AA4" w:rsidRDefault="00215AA4" w:rsidP="00215AA4">
      <w:pPr>
        <w:pStyle w:val="szdcmsor3"/>
      </w:pPr>
      <w:bookmarkStart w:id="31" w:name="_Toc87828542"/>
      <w:r>
        <w:t>Megoldás</w:t>
      </w:r>
      <w:bookmarkEnd w:id="31"/>
    </w:p>
    <w:p w14:paraId="0111F9A0" w14:textId="4CA56100" w:rsidR="00237D93" w:rsidRDefault="00E30BC1" w:rsidP="00237D93">
      <w:pPr>
        <w:pStyle w:val="szdszveg"/>
      </w:pPr>
      <w:r>
        <w:t xml:space="preserve">A teljes feladatban </w:t>
      </w:r>
      <w:r w:rsidR="006E14BD">
        <w:t xml:space="preserve">alkalmaztuk az MVC mintáit. A modellek függvényeiben </w:t>
      </w:r>
      <w:r w:rsidR="00E802A5">
        <w:t>gyűjtöttük</w:t>
      </w:r>
      <w:r w:rsidR="006E14BD">
        <w:t xml:space="preserve"> össze az adatokat, amiket a kontrollerek segítségével adtuk át a nézetnek, ahol </w:t>
      </w:r>
      <w:r w:rsidR="00B245FE">
        <w:t>megjelenítettük az adatokat.</w:t>
      </w:r>
    </w:p>
    <w:p w14:paraId="16FD8CFB" w14:textId="5C14EE9E" w:rsidR="00237D93" w:rsidRDefault="00B245FE" w:rsidP="00237D93">
      <w:pPr>
        <w:pStyle w:val="szdcmsor2"/>
      </w:pPr>
      <w:bookmarkStart w:id="32" w:name="_Toc87828543"/>
      <w:r>
        <w:t>SOAP</w:t>
      </w:r>
      <w:bookmarkEnd w:id="32"/>
    </w:p>
    <w:p w14:paraId="3C413A37" w14:textId="0B066F75" w:rsidR="00237D93" w:rsidRDefault="00237D93" w:rsidP="00237D93">
      <w:pPr>
        <w:pStyle w:val="szdcmsor3"/>
      </w:pPr>
      <w:bookmarkStart w:id="33" w:name="_Toc87828544"/>
      <w:r>
        <w:t>Követelmény</w:t>
      </w:r>
      <w:bookmarkEnd w:id="33"/>
    </w:p>
    <w:p w14:paraId="7CE82327" w14:textId="44D46A28" w:rsidR="005F4DE6" w:rsidRDefault="005F4DE6" w:rsidP="00E802A5">
      <w:pPr>
        <w:pStyle w:val="szdszveg"/>
      </w:pPr>
      <w:r>
        <w:t xml:space="preserve">Egy oldalon készítsen egy SOAP web-szolgáltatás megvalósítást az adatbázist felhasználva. Az adatbázis minden tábláját használja fel a feladathoz. </w:t>
      </w:r>
      <w:r w:rsidR="000A7545" w:rsidRPr="000A7545">
        <w:t xml:space="preserve">Készítsen egy kliens oldali </w:t>
      </w:r>
      <w:proofErr w:type="spellStart"/>
      <w:r w:rsidR="000A7545" w:rsidRPr="000A7545">
        <w:t>szkriptet</w:t>
      </w:r>
      <w:proofErr w:type="spellEnd"/>
      <w:r w:rsidR="000A7545" w:rsidRPr="000A7545">
        <w:t xml:space="preserve"> is teszteléshez.</w:t>
      </w:r>
    </w:p>
    <w:p w14:paraId="49147497" w14:textId="353C9739" w:rsidR="00237D93" w:rsidRDefault="00237D93" w:rsidP="000A7545">
      <w:pPr>
        <w:pStyle w:val="szdcmsor3"/>
      </w:pPr>
      <w:bookmarkStart w:id="34" w:name="_Toc87828545"/>
      <w:r>
        <w:t>Megoldás</w:t>
      </w:r>
      <w:bookmarkEnd w:id="34"/>
    </w:p>
    <w:p w14:paraId="26BABC81" w14:textId="1357CBAE" w:rsidR="004523D7" w:rsidRDefault="00237D93" w:rsidP="00E802A5">
      <w:pPr>
        <w:pStyle w:val="szdszveg"/>
      </w:pPr>
      <w:r>
        <w:t xml:space="preserve">A </w:t>
      </w:r>
      <w:r w:rsidR="000A7545">
        <w:t>’</w:t>
      </w:r>
      <w:proofErr w:type="spellStart"/>
      <w:r w:rsidR="000A7545">
        <w:t>soap</w:t>
      </w:r>
      <w:proofErr w:type="spellEnd"/>
      <w:r w:rsidR="000A7545">
        <w:t xml:space="preserve">’ </w:t>
      </w:r>
      <w:proofErr w:type="gramStart"/>
      <w:r w:rsidR="000A7545">
        <w:t>mappában</w:t>
      </w:r>
      <w:proofErr w:type="gramEnd"/>
      <w:r w:rsidR="000A7545">
        <w:t xml:space="preserve"> helyeztük el </w:t>
      </w:r>
      <w:r w:rsidR="001A3357">
        <w:t xml:space="preserve">a </w:t>
      </w:r>
      <w:proofErr w:type="spellStart"/>
      <w:r w:rsidR="007E3E3E">
        <w:t>hulladek</w:t>
      </w:r>
      <w:r w:rsidR="001A3357">
        <w:t>.wsdl</w:t>
      </w:r>
      <w:proofErr w:type="spellEnd"/>
      <w:r w:rsidR="001A3357">
        <w:t xml:space="preserve">’ </w:t>
      </w:r>
      <w:r w:rsidR="00474EBA">
        <w:t xml:space="preserve">dokumentumot. A generáláshoz szükséges fájlok is a mappában vannak. Ebben egy adatbázis lekérdezést valósítottunk meg, ami </w:t>
      </w:r>
      <w:r w:rsidR="004523D7">
        <w:t xml:space="preserve">felhasználja a kiválasztott adatbázis összes tábláját és </w:t>
      </w:r>
      <w:r w:rsidR="00474EBA">
        <w:t xml:space="preserve">visszaadja a </w:t>
      </w:r>
      <w:proofErr w:type="spellStart"/>
      <w:r w:rsidR="007E3E3E">
        <w:t>hulladekok</w:t>
      </w:r>
      <w:proofErr w:type="spellEnd"/>
      <w:r w:rsidR="00DA695E">
        <w:t xml:space="preserve"> adatait</w:t>
      </w:r>
      <w:r w:rsidR="004523D7">
        <w:t>.</w:t>
      </w:r>
      <w:r w:rsidR="005422E6">
        <w:t xml:space="preserve"> A</w:t>
      </w:r>
      <w:r w:rsidR="007E3E3E">
        <w:t xml:space="preserve"> </w:t>
      </w:r>
      <w:proofErr w:type="spellStart"/>
      <w:r w:rsidR="007E3E3E">
        <w:t>soap</w:t>
      </w:r>
      <w:proofErr w:type="spellEnd"/>
      <w:r w:rsidR="007E3E3E">
        <w:t xml:space="preserve"> </w:t>
      </w:r>
      <w:proofErr w:type="gramStart"/>
      <w:r w:rsidR="007E3E3E">
        <w:t>klienst</w:t>
      </w:r>
      <w:proofErr w:type="gramEnd"/>
      <w:r w:rsidR="007E3E3E">
        <w:t xml:space="preserve"> a ’</w:t>
      </w:r>
      <w:proofErr w:type="spellStart"/>
      <w:r w:rsidR="007E3E3E">
        <w:t>szallitasi</w:t>
      </w:r>
      <w:r w:rsidR="004964DA">
        <w:t>_</w:t>
      </w:r>
      <w:r w:rsidR="007E3E3E">
        <w:t>datumok</w:t>
      </w:r>
      <w:r w:rsidR="004964DA">
        <w:t>_model.php</w:t>
      </w:r>
      <w:proofErr w:type="spellEnd"/>
      <w:r w:rsidR="004964DA">
        <w:t>’ modellben hoztuk létre.</w:t>
      </w:r>
      <w:r w:rsidR="002D3927">
        <w:t xml:space="preserve"> Az adatokat a</w:t>
      </w:r>
      <w:r w:rsidR="007E3E3E">
        <w:t xml:space="preserve"> ’</w:t>
      </w:r>
      <w:proofErr w:type="spellStart"/>
      <w:r w:rsidR="007E3E3E">
        <w:t>Szallítások</w:t>
      </w:r>
      <w:proofErr w:type="spellEnd"/>
      <w:r w:rsidR="002D3927">
        <w:t xml:space="preserve">’ menüpont </w:t>
      </w:r>
      <w:r w:rsidR="007E3E3E">
        <w:t xml:space="preserve">’Dátumok’ </w:t>
      </w:r>
      <w:proofErr w:type="spellStart"/>
      <w:r w:rsidR="002D3927">
        <w:t>almenüjében</w:t>
      </w:r>
      <w:proofErr w:type="spellEnd"/>
      <w:r w:rsidR="002D3927">
        <w:t xml:space="preserve"> jelenítettük meg.</w:t>
      </w:r>
    </w:p>
    <w:p w14:paraId="08DF78D4" w14:textId="7871E80B" w:rsidR="002D3927" w:rsidRDefault="007E3E3E" w:rsidP="007E6FF4">
      <w:pPr>
        <w:ind w:firstLine="426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29ED846" wp14:editId="381E2B5A">
            <wp:extent cx="5580380" cy="2924810"/>
            <wp:effectExtent l="0" t="0" r="127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7A98" w14:textId="242589A8" w:rsidR="007E6FF4" w:rsidRDefault="007E6FF4" w:rsidP="007E6FF4">
      <w:pPr>
        <w:pStyle w:val="szdbracm"/>
      </w:pPr>
      <w:bookmarkStart w:id="35" w:name="_Toc87828280"/>
      <w:r>
        <w:t xml:space="preserve">13. ábra: </w:t>
      </w:r>
      <w:bookmarkEnd w:id="35"/>
      <w:r w:rsidR="00A04DB2">
        <w:t>Dátumok</w:t>
      </w:r>
    </w:p>
    <w:p w14:paraId="33F774F6" w14:textId="138F5C90" w:rsidR="00DB78AC" w:rsidRDefault="008C6A3E" w:rsidP="008C6A3E">
      <w:pPr>
        <w:pStyle w:val="szdcmsor2"/>
      </w:pPr>
      <w:bookmarkStart w:id="36" w:name="_Toc87828546"/>
      <w:r>
        <w:t>MNB</w:t>
      </w:r>
      <w:bookmarkEnd w:id="36"/>
    </w:p>
    <w:p w14:paraId="4F171049" w14:textId="0F3C0DE0" w:rsidR="00B379FB" w:rsidRPr="00B379FB" w:rsidRDefault="008C6A3E" w:rsidP="00B379FB">
      <w:pPr>
        <w:pStyle w:val="szdcmsor3"/>
      </w:pPr>
      <w:bookmarkStart w:id="37" w:name="_Toc87828547"/>
      <w:r>
        <w:t>Követel</w:t>
      </w:r>
      <w:r w:rsidR="00B379FB">
        <w:t>m</w:t>
      </w:r>
      <w:r>
        <w:t>ény</w:t>
      </w:r>
      <w:bookmarkEnd w:id="37"/>
    </w:p>
    <w:p w14:paraId="1D47C062" w14:textId="05EFE2B5" w:rsidR="00222D2A" w:rsidRPr="00222D2A" w:rsidRDefault="00222D2A" w:rsidP="00457A14">
      <w:pPr>
        <w:pStyle w:val="szdszveg"/>
      </w:pPr>
      <w:r>
        <w:t>Egy</w:t>
      </w:r>
      <w:r w:rsidRPr="00222D2A">
        <w:t xml:space="preserve"> oldalon használja fel a Magyar Nemzeti Bank SOAP adatszolgáltatását, és valósítson meg több lekérdezési lehetőséget is az adatokból.</w:t>
      </w:r>
    </w:p>
    <w:p w14:paraId="64AC209A" w14:textId="77777777" w:rsidR="00222D2A" w:rsidRPr="00222D2A" w:rsidRDefault="00222D2A" w:rsidP="00457A14">
      <w:pPr>
        <w:pStyle w:val="szdszveg"/>
      </w:pPr>
      <w:r w:rsidRPr="00222D2A">
        <w:t>Lehessen keresni az alábbiakra:</w:t>
      </w:r>
    </w:p>
    <w:p w14:paraId="3A6BAC35" w14:textId="358DC3F4" w:rsidR="00222D2A" w:rsidRPr="00222D2A" w:rsidRDefault="00222D2A" w:rsidP="00E802A5">
      <w:pPr>
        <w:pStyle w:val="szdfelsorolsszm"/>
        <w:numPr>
          <w:ilvl w:val="0"/>
          <w:numId w:val="23"/>
        </w:numPr>
      </w:pPr>
      <w:r w:rsidRPr="00222D2A">
        <w:t xml:space="preserve">Egy adott devizapár (pl. </w:t>
      </w:r>
      <w:proofErr w:type="spellStart"/>
      <w:r w:rsidRPr="00222D2A">
        <w:t>Eur-Huf</w:t>
      </w:r>
      <w:proofErr w:type="spellEnd"/>
      <w:r w:rsidRPr="00222D2A">
        <w:t xml:space="preserve">, </w:t>
      </w:r>
      <w:proofErr w:type="spellStart"/>
      <w:r w:rsidRPr="00222D2A">
        <w:t>Eur-Usd</w:t>
      </w:r>
      <w:proofErr w:type="spellEnd"/>
      <w:r w:rsidRPr="00222D2A">
        <w:t>, …) adott napján mennyi volt az árfolyam?</w:t>
      </w:r>
    </w:p>
    <w:p w14:paraId="66E59B87" w14:textId="59E5E986" w:rsidR="00DB78AC" w:rsidRDefault="00222D2A" w:rsidP="00457A14">
      <w:pPr>
        <w:pStyle w:val="szdfelsorolsszm"/>
      </w:pPr>
      <w:r w:rsidRPr="00222D2A">
        <w:t>Egy adott devizapár egy adott hónapjában minden napra mennyi volt az árfolyam táblázatban kiíratva. Valamint az adatok megjelenítése grafikonon is.</w:t>
      </w:r>
    </w:p>
    <w:p w14:paraId="1D2B332F" w14:textId="2E7CFB92" w:rsidR="00DB78AC" w:rsidRDefault="00DB78AC" w:rsidP="00DB78AC">
      <w:pPr>
        <w:pStyle w:val="szdcmsor3"/>
      </w:pPr>
      <w:bookmarkStart w:id="38" w:name="_Toc87828548"/>
      <w:r>
        <w:t>Megoldás</w:t>
      </w:r>
      <w:bookmarkEnd w:id="38"/>
    </w:p>
    <w:p w14:paraId="13C1D8E0" w14:textId="0B8CDE9B" w:rsidR="00457A14" w:rsidRPr="00457A14" w:rsidRDefault="00457A14" w:rsidP="00457A14">
      <w:pPr>
        <w:pStyle w:val="szdszveg"/>
      </w:pPr>
      <w:r>
        <w:t xml:space="preserve">A feladat megvalósításához használtuk az MNB webszolgáltatását. A </w:t>
      </w:r>
      <w:r w:rsidR="00E802A5">
        <w:t>’</w:t>
      </w:r>
      <w:proofErr w:type="spellStart"/>
      <w:r>
        <w:t>GetInfo</w:t>
      </w:r>
      <w:proofErr w:type="spellEnd"/>
      <w:r w:rsidR="00E802A5">
        <w:t>’</w:t>
      </w:r>
      <w:r>
        <w:t xml:space="preserve"> függvény </w:t>
      </w:r>
      <w:proofErr w:type="spellStart"/>
      <w:r>
        <w:t>segítséével</w:t>
      </w:r>
      <w:proofErr w:type="spellEnd"/>
      <w:r>
        <w:t xml:space="preserve"> </w:t>
      </w:r>
      <w:proofErr w:type="gramStart"/>
      <w:r>
        <w:t>megtudtuk</w:t>
      </w:r>
      <w:proofErr w:type="gramEnd"/>
      <w:r>
        <w:t xml:space="preserve"> határozni, mi az első és utolsó mért nap, ezt beállítottuk a nap/hónap választóban. Ezután </w:t>
      </w:r>
      <w:r w:rsidR="00E802A5">
        <w:t>szintén a ’</w:t>
      </w:r>
      <w:proofErr w:type="spellStart"/>
      <w:r w:rsidR="00E802A5">
        <w:t>GetInfo</w:t>
      </w:r>
      <w:proofErr w:type="spellEnd"/>
      <w:r w:rsidR="00E802A5">
        <w:t>’ eredményéből összetudtuk párosítani a devizapárokat. A devizapárok számításakor fontos, hogy szerepelt-e benne magyar forint, ugyanis a ’</w:t>
      </w:r>
      <w:proofErr w:type="spellStart"/>
      <w:r w:rsidR="00E802A5">
        <w:t>GetExhangeRates</w:t>
      </w:r>
      <w:proofErr w:type="spellEnd"/>
      <w:r w:rsidR="00E802A5">
        <w:t>’ ilyenkor nem hozott vissza találatot.</w:t>
      </w:r>
    </w:p>
    <w:p w14:paraId="6FA87AFA" w14:textId="03443565" w:rsidR="00A80BBD" w:rsidRDefault="00A80BBD" w:rsidP="00457A14">
      <w:pPr>
        <w:pStyle w:val="szdszveg"/>
      </w:pPr>
      <w:r>
        <w:t xml:space="preserve">Az ’MNB’ menüponton belül </w:t>
      </w:r>
      <w:r w:rsidR="00064FFC">
        <w:t xml:space="preserve">két almenüt hoztunk létre: ’Napi </w:t>
      </w:r>
      <w:proofErr w:type="spellStart"/>
      <w:r w:rsidR="00064FFC">
        <w:t>Árfolyam’,’Havi</w:t>
      </w:r>
      <w:proofErr w:type="spellEnd"/>
      <w:r w:rsidR="00064FFC">
        <w:t xml:space="preserve"> Árfolyam’. A ’Napi Árfolyam’-</w:t>
      </w:r>
      <w:proofErr w:type="spellStart"/>
      <w:r w:rsidR="00064FFC">
        <w:t>on</w:t>
      </w:r>
      <w:proofErr w:type="spellEnd"/>
      <w:r w:rsidR="00064FFC">
        <w:t xml:space="preserve"> belül lehet </w:t>
      </w:r>
      <w:r w:rsidR="007C3FC9">
        <w:t>devizapárra és napra keresni</w:t>
      </w:r>
      <w:r w:rsidR="00985C3F">
        <w:t xml:space="preserve">. A beállított adatok után a ’Keresés’ gombra kattintva </w:t>
      </w:r>
      <w:r w:rsidR="00360113">
        <w:t xml:space="preserve">a </w:t>
      </w:r>
      <w:proofErr w:type="spellStart"/>
      <w:r w:rsidR="00360113">
        <w:t>form</w:t>
      </w:r>
      <w:proofErr w:type="spellEnd"/>
      <w:r w:rsidR="00360113">
        <w:t xml:space="preserve"> alatt megjelenik az eredmény.</w:t>
      </w:r>
    </w:p>
    <w:p w14:paraId="0D5D75E4" w14:textId="063C8F42" w:rsidR="00360113" w:rsidRDefault="007E3E3E" w:rsidP="00173763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655B746" wp14:editId="459BD4B9">
            <wp:extent cx="5574030" cy="3985895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3D6B" w14:textId="0F811981" w:rsidR="00173763" w:rsidRDefault="00173763" w:rsidP="00173763">
      <w:pPr>
        <w:pStyle w:val="szdbracm"/>
      </w:pPr>
      <w:bookmarkStart w:id="39" w:name="_Toc87828281"/>
      <w:r>
        <w:t>14. ábra: Napi Árfolyam</w:t>
      </w:r>
      <w:bookmarkEnd w:id="39"/>
    </w:p>
    <w:p w14:paraId="3D6CE447" w14:textId="23F03997" w:rsidR="005B5835" w:rsidRPr="00457A14" w:rsidRDefault="00173763" w:rsidP="00457A14">
      <w:pPr>
        <w:pStyle w:val="szdszveg"/>
      </w:pPr>
      <w:r w:rsidRPr="00457A14">
        <w:t xml:space="preserve">A ’Havi Árfolyam’ almenüre kattintva </w:t>
      </w:r>
      <w:r w:rsidR="00B02D4D" w:rsidRPr="00457A14">
        <w:t xml:space="preserve">a devizapárt és a hónapot kiválasztva a </w:t>
      </w:r>
      <w:proofErr w:type="spellStart"/>
      <w:r w:rsidR="00B02D4D" w:rsidRPr="00457A14">
        <w:t>form</w:t>
      </w:r>
      <w:proofErr w:type="spellEnd"/>
      <w:r w:rsidR="00B02D4D" w:rsidRPr="00457A14">
        <w:t xml:space="preserve"> alatt megjelenik a </w:t>
      </w:r>
      <w:r w:rsidR="005B5835" w:rsidRPr="00457A14">
        <w:t>diagram, majd alatta a táblázat az értékekkel.</w:t>
      </w:r>
    </w:p>
    <w:p w14:paraId="52462371" w14:textId="365297EC" w:rsidR="005B5835" w:rsidRDefault="00AF5D59" w:rsidP="00173763">
      <w:pPr>
        <w:pStyle w:val="szdszveg"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04E3B1B7" wp14:editId="273EFBE7">
            <wp:extent cx="5574030" cy="5046980"/>
            <wp:effectExtent l="0" t="0" r="7620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067D" w14:textId="47FCD97C" w:rsidR="00775FC3" w:rsidRPr="00173763" w:rsidRDefault="00775FC3" w:rsidP="00775FC3">
      <w:pPr>
        <w:pStyle w:val="szdbracm"/>
      </w:pPr>
      <w:bookmarkStart w:id="40" w:name="_Toc87828282"/>
      <w:r>
        <w:t>15. ábra: Havi Árfolyam</w:t>
      </w:r>
      <w:bookmarkEnd w:id="40"/>
    </w:p>
    <w:p w14:paraId="51EAC9BA" w14:textId="71D4D9CD" w:rsidR="00DB78AC" w:rsidRDefault="00DB78AC" w:rsidP="00DB78AC">
      <w:pPr>
        <w:pStyle w:val="szdcmsor2"/>
      </w:pPr>
      <w:bookmarkStart w:id="41" w:name="_Toc87828549"/>
      <w:r>
        <w:t>Internetes tárhely</w:t>
      </w:r>
      <w:bookmarkEnd w:id="41"/>
    </w:p>
    <w:p w14:paraId="70BF6439" w14:textId="20D8BF07" w:rsidR="00DB78AC" w:rsidRDefault="00DB78AC" w:rsidP="00DB78AC">
      <w:pPr>
        <w:pStyle w:val="szdcmsor3"/>
      </w:pPr>
      <w:bookmarkStart w:id="42" w:name="_Toc87828550"/>
      <w:r>
        <w:t>Követelmény</w:t>
      </w:r>
      <w:bookmarkEnd w:id="42"/>
    </w:p>
    <w:p w14:paraId="1CE4783C" w14:textId="0D3513BF" w:rsidR="00DB78AC" w:rsidRPr="00DB78AC" w:rsidRDefault="00DB78AC" w:rsidP="00DB78AC">
      <w:pPr>
        <w:pStyle w:val="szdszveg"/>
      </w:pPr>
      <w:r w:rsidRPr="00DB78AC">
        <w:t>Alkalmazását töltse fel és valósítsa meg Internetes tárhelyen is. Bármelyik tárhely-szolgáltatót használhatja.</w:t>
      </w:r>
    </w:p>
    <w:p w14:paraId="01C641EF" w14:textId="0DF2DB9B" w:rsidR="002546FE" w:rsidRDefault="00DB78AC" w:rsidP="00DB78AC">
      <w:pPr>
        <w:pStyle w:val="szdcmsor3"/>
      </w:pPr>
      <w:bookmarkStart w:id="43" w:name="_Toc87828551"/>
      <w:r>
        <w:t>Megoldás</w:t>
      </w:r>
      <w:bookmarkEnd w:id="43"/>
    </w:p>
    <w:p w14:paraId="6FE5600C" w14:textId="1B13C619" w:rsidR="00457A14" w:rsidRDefault="001175C8" w:rsidP="00457A14">
      <w:pPr>
        <w:pStyle w:val="szdszveg"/>
      </w:pPr>
      <w:r>
        <w:t xml:space="preserve">Az alkalmazás elérhető a </w:t>
      </w:r>
      <w:hyperlink r:id="rId27" w:history="1">
        <w:r w:rsidRPr="00652DEA">
          <w:rPr>
            <w:rStyle w:val="Hiperhivatkozs"/>
          </w:rPr>
          <w:t>http://hulladekszallitas.fejlessz.hu/</w:t>
        </w:r>
      </w:hyperlink>
      <w:r>
        <w:t xml:space="preserve"> tá</w:t>
      </w:r>
      <w:r w:rsidR="00DB78AC">
        <w:t>rhelyen.</w:t>
      </w:r>
    </w:p>
    <w:p w14:paraId="782665FC" w14:textId="4D25F3A8" w:rsidR="00DB78AC" w:rsidRDefault="00DB78AC" w:rsidP="00457A14">
      <w:pPr>
        <w:pStyle w:val="szdcmsor2"/>
      </w:pPr>
      <w:bookmarkStart w:id="44" w:name="_Toc87828552"/>
      <w:r>
        <w:t>Verziókövetés</w:t>
      </w:r>
      <w:bookmarkEnd w:id="44"/>
    </w:p>
    <w:p w14:paraId="21632FE9" w14:textId="77FF12E9" w:rsidR="00DB78AC" w:rsidRDefault="00DB78AC" w:rsidP="00DB78AC">
      <w:pPr>
        <w:pStyle w:val="szdcmsor3"/>
      </w:pPr>
      <w:bookmarkStart w:id="45" w:name="_Toc87828553"/>
      <w:r>
        <w:t>Követelmény</w:t>
      </w:r>
      <w:bookmarkEnd w:id="45"/>
    </w:p>
    <w:p w14:paraId="297955C6" w14:textId="3DE4D73D" w:rsidR="00DB78AC" w:rsidRDefault="00DB78AC" w:rsidP="00DB78AC">
      <w:pPr>
        <w:pStyle w:val="szdszveg"/>
      </w:pPr>
      <w:r w:rsidRPr="00DB78AC">
        <w:t>Alkalmazását töltse fel és valósítsa meg Internetes tárhelyen is. Bármelyik tárhely-szolgáltatót használhatja.</w:t>
      </w:r>
    </w:p>
    <w:p w14:paraId="0F220286" w14:textId="547AD9E3" w:rsidR="00DB78AC" w:rsidRDefault="00DB78AC" w:rsidP="00DB78AC">
      <w:pPr>
        <w:pStyle w:val="szdcmsor3"/>
      </w:pPr>
      <w:bookmarkStart w:id="46" w:name="_Toc87828554"/>
      <w:r>
        <w:lastRenderedPageBreak/>
        <w:t>Megoldás</w:t>
      </w:r>
      <w:bookmarkEnd w:id="46"/>
    </w:p>
    <w:p w14:paraId="4A108447" w14:textId="1626E989" w:rsidR="00DB78AC" w:rsidRDefault="00DB78AC" w:rsidP="00DB78AC">
      <w:pPr>
        <w:pStyle w:val="szdszveg"/>
      </w:pPr>
      <w:r>
        <w:t xml:space="preserve">Az alkalmazás verziókövetésére a </w:t>
      </w:r>
      <w:proofErr w:type="spellStart"/>
      <w:r>
        <w:t>Github</w:t>
      </w:r>
      <w:proofErr w:type="spellEnd"/>
      <w:r>
        <w:t xml:space="preserve"> szoftvert </w:t>
      </w:r>
      <w:r w:rsidR="00457A14">
        <w:t>használtuk</w:t>
      </w:r>
      <w:r>
        <w:t xml:space="preserve">, az alkalmazás fejlesztésére létrehozott projekt: </w:t>
      </w:r>
      <w:r w:rsidR="008C30DF" w:rsidRPr="008C30DF">
        <w:t>https://github.com/Dodni/web2_beadando_part1</w:t>
      </w:r>
    </w:p>
    <w:p w14:paraId="7E4864A0" w14:textId="5B9D90B9" w:rsidR="00DB78AC" w:rsidRDefault="00DB78AC" w:rsidP="00DB78AC">
      <w:pPr>
        <w:pStyle w:val="szdszveg"/>
      </w:pPr>
      <w:r>
        <w:t>Itt a legfrissebb, naprakész verzió található.</w:t>
      </w:r>
    </w:p>
    <w:p w14:paraId="4126C3E7" w14:textId="3F6139E5" w:rsidR="0095183E" w:rsidRDefault="00117AD8" w:rsidP="00E802A5">
      <w:pPr>
        <w:pStyle w:val="szdcmsor1"/>
      </w:pPr>
      <w:bookmarkStart w:id="47" w:name="_Toc87828555"/>
      <w:r w:rsidRPr="00E802A5">
        <w:lastRenderedPageBreak/>
        <w:t>Fejlesztési lehetőségek</w:t>
      </w:r>
      <w:bookmarkEnd w:id="47"/>
    </w:p>
    <w:p w14:paraId="584B7758" w14:textId="38977DD4" w:rsidR="00E802A5" w:rsidRDefault="00E802A5" w:rsidP="00E802A5">
      <w:pPr>
        <w:pStyle w:val="szdszveg"/>
      </w:pPr>
      <w:r>
        <w:t>A következő fejlesztési lehetőségeket találtuk:</w:t>
      </w:r>
    </w:p>
    <w:p w14:paraId="26C30010" w14:textId="42DD8026" w:rsidR="00E802A5" w:rsidRDefault="00E802A5" w:rsidP="00E802A5">
      <w:pPr>
        <w:pStyle w:val="szdfelsorolsszm"/>
        <w:numPr>
          <w:ilvl w:val="0"/>
          <w:numId w:val="24"/>
        </w:numPr>
      </w:pPr>
      <w:r>
        <w:t>Hírek közötti keresés</w:t>
      </w:r>
    </w:p>
    <w:p w14:paraId="01FDE07C" w14:textId="04ABE24C" w:rsidR="00E802A5" w:rsidRDefault="00A862EC" w:rsidP="00E802A5">
      <w:pPr>
        <w:pStyle w:val="szdfelsorolsszm"/>
      </w:pPr>
      <w:r>
        <w:t xml:space="preserve">Elszállítási </w:t>
      </w:r>
      <w:proofErr w:type="gramStart"/>
      <w:r>
        <w:t>dátumok</w:t>
      </w:r>
      <w:proofErr w:type="gramEnd"/>
      <w:r>
        <w:t xml:space="preserve"> </w:t>
      </w:r>
      <w:r w:rsidR="00E802A5">
        <w:t>módosítá</w:t>
      </w:r>
      <w:r w:rsidR="00B0600B">
        <w:t>sának lehetősége</w:t>
      </w:r>
    </w:p>
    <w:p w14:paraId="005E6253" w14:textId="16CA3081" w:rsidR="00E802A5" w:rsidRDefault="00A862EC" w:rsidP="00E802A5">
      <w:pPr>
        <w:pStyle w:val="szdfelsorolsszm"/>
      </w:pPr>
      <w:r>
        <w:t>Kapcsolat menü</w:t>
      </w:r>
    </w:p>
    <w:p w14:paraId="65B39137" w14:textId="77777777" w:rsidR="00A862EC" w:rsidRPr="00E802A5" w:rsidRDefault="00A862EC" w:rsidP="00A862EC">
      <w:pPr>
        <w:pStyle w:val="szdfelsorolsszm"/>
        <w:numPr>
          <w:ilvl w:val="0"/>
          <w:numId w:val="0"/>
        </w:numPr>
        <w:ind w:left="1004"/>
      </w:pPr>
    </w:p>
    <w:p w14:paraId="3F13B397" w14:textId="77777777" w:rsidR="00E802A5" w:rsidRPr="00E802A5" w:rsidRDefault="00E802A5" w:rsidP="00E802A5">
      <w:pPr>
        <w:pStyle w:val="szdszveg"/>
      </w:pPr>
    </w:p>
    <w:p w14:paraId="2E88C6E8" w14:textId="301086A7" w:rsidR="0095183E" w:rsidRDefault="0095183E" w:rsidP="0095183E">
      <w:pPr>
        <w:pStyle w:val="szdcmsor1"/>
      </w:pPr>
      <w:bookmarkStart w:id="48" w:name="_Toc87828556"/>
      <w:r>
        <w:lastRenderedPageBreak/>
        <w:t>Feladatok felosztása</w:t>
      </w:r>
      <w:bookmarkEnd w:id="48"/>
    </w:p>
    <w:p w14:paraId="096FBBE2" w14:textId="1F8A2D70" w:rsidR="0095183E" w:rsidRDefault="00AC451D" w:rsidP="0095183E">
      <w:pPr>
        <w:pStyle w:val="szdszveg"/>
      </w:pPr>
      <w:r>
        <w:t>Fehér Donát</w:t>
      </w:r>
      <w:r w:rsidR="0095183E">
        <w:t>:</w:t>
      </w:r>
      <w:r>
        <w:t xml:space="preserve"> 1, 2, 5, 6, 8</w:t>
      </w:r>
      <w:r w:rsidR="0095183E">
        <w:t xml:space="preserve"> </w:t>
      </w:r>
    </w:p>
    <w:p w14:paraId="0183A03B" w14:textId="77777777" w:rsidR="00AC451D" w:rsidRDefault="00AC451D" w:rsidP="00AC451D">
      <w:pPr>
        <w:pStyle w:val="szdszveg"/>
      </w:pPr>
      <w:proofErr w:type="spellStart"/>
      <w:r>
        <w:t>Bittermann</w:t>
      </w:r>
      <w:proofErr w:type="spellEnd"/>
      <w:r>
        <w:t xml:space="preserve"> Gábor</w:t>
      </w:r>
      <w:r w:rsidR="0095183E">
        <w:t>:</w:t>
      </w:r>
      <w:r>
        <w:t xml:space="preserve"> 3, 4, 7, 9, 10</w:t>
      </w:r>
    </w:p>
    <w:p w14:paraId="116CFF72" w14:textId="74F09E35" w:rsidR="0095183E" w:rsidRPr="0095183E" w:rsidRDefault="0095183E" w:rsidP="0095183E">
      <w:pPr>
        <w:pStyle w:val="szdszveg"/>
      </w:pPr>
    </w:p>
    <w:p w14:paraId="24625E95" w14:textId="7C1E6948" w:rsidR="00FB6784" w:rsidRDefault="00FB6784" w:rsidP="00FB6784">
      <w:pPr>
        <w:pStyle w:val="szdcmsor1"/>
      </w:pPr>
      <w:bookmarkStart w:id="49" w:name="_Toc87828557"/>
      <w:r>
        <w:lastRenderedPageBreak/>
        <w:t>Teszt eredmények</w:t>
      </w:r>
      <w:bookmarkEnd w:id="49"/>
    </w:p>
    <w:p w14:paraId="40C533FF" w14:textId="2FC4EDF8" w:rsidR="00FB6784" w:rsidRDefault="00FB6784" w:rsidP="00FB6784">
      <w:pPr>
        <w:pStyle w:val="szdcmsor2"/>
      </w:pPr>
      <w:bookmarkStart w:id="50" w:name="_Toc87828558"/>
      <w:r>
        <w:t>Belépés</w:t>
      </w:r>
      <w:bookmarkEnd w:id="50"/>
    </w:p>
    <w:p w14:paraId="449D47C4" w14:textId="3490B998" w:rsidR="00FB6784" w:rsidRDefault="00FB6784" w:rsidP="00FB6784">
      <w:pPr>
        <w:pStyle w:val="szdszveg"/>
      </w:pPr>
      <w:r>
        <w:t>A belépéshez a ’Belépés’ menüpontjában a ’</w:t>
      </w:r>
      <w:proofErr w:type="spellStart"/>
      <w:r w:rsidR="00BF4C2E">
        <w:t>dfeher</w:t>
      </w:r>
      <w:proofErr w:type="spellEnd"/>
      <w:r>
        <w:t>’ felhasználóval, ’</w:t>
      </w:r>
      <w:proofErr w:type="spellStart"/>
      <w:r w:rsidR="00BF4C2E">
        <w:t>dfeher</w:t>
      </w:r>
      <w:proofErr w:type="spellEnd"/>
      <w:r>
        <w:t xml:space="preserve">’ jelszóval sikeresen beléptem és ezután kiírta az azonosítómat és a </w:t>
      </w:r>
      <w:proofErr w:type="spellStart"/>
      <w:r>
        <w:t>jelszavamat</w:t>
      </w:r>
      <w:proofErr w:type="spellEnd"/>
      <w:r>
        <w:t>. Belépés után a ’Belépés’</w:t>
      </w:r>
      <w:r w:rsidR="00B0600B">
        <w:t xml:space="preserve"> és a ’Regisztráció’</w:t>
      </w:r>
      <w:r>
        <w:t xml:space="preserve"> menüpont eltűnt, és megjelent a ’</w:t>
      </w:r>
      <w:r w:rsidR="00B0600B">
        <w:t>Hírek</w:t>
      </w:r>
      <w:r>
        <w:t>’,</w:t>
      </w:r>
      <w:r w:rsidR="00B0600B">
        <w:t xml:space="preserve"> </w:t>
      </w:r>
      <w:r w:rsidR="00AC0375">
        <w:t>’Szállítások’</w:t>
      </w:r>
      <w:r>
        <w:t xml:space="preserve"> valamint a ’Kilépés’ menüpont.</w:t>
      </w:r>
    </w:p>
    <w:p w14:paraId="2E2FFBCD" w14:textId="1938AC1A" w:rsidR="00FB6784" w:rsidRDefault="00FB6784" w:rsidP="00FB6784">
      <w:pPr>
        <w:pStyle w:val="szdszveg"/>
      </w:pPr>
      <w:r>
        <w:t xml:space="preserve">Eredmény: </w:t>
      </w:r>
      <w:r w:rsidRPr="00B0600B">
        <w:rPr>
          <w:color w:val="00B050"/>
        </w:rPr>
        <w:t>Sikeres</w:t>
      </w:r>
    </w:p>
    <w:p w14:paraId="1BDF7A9B" w14:textId="56645EEC" w:rsidR="00FB6784" w:rsidRDefault="00FB6784" w:rsidP="00FB6784">
      <w:pPr>
        <w:pStyle w:val="szdcmsor2"/>
      </w:pPr>
      <w:bookmarkStart w:id="51" w:name="_Toc87828559"/>
      <w:r>
        <w:t>Kilépés</w:t>
      </w:r>
      <w:bookmarkEnd w:id="51"/>
    </w:p>
    <w:p w14:paraId="39293F13" w14:textId="11A9020C" w:rsidR="00FB6784" w:rsidRDefault="00FB6784" w:rsidP="00FB6784">
      <w:pPr>
        <w:pStyle w:val="szdszveg"/>
      </w:pPr>
      <w:r>
        <w:t xml:space="preserve">A kilépés menüpontra kattintás után, megkaptam a kilépő üzenetet, majd eltűnt a </w:t>
      </w:r>
      <w:r w:rsidR="00B0600B">
        <w:t>’</w:t>
      </w:r>
      <w:r w:rsidR="00AC0375">
        <w:t>Szállítások</w:t>
      </w:r>
      <w:r w:rsidR="00B0600B">
        <w:t>’</w:t>
      </w:r>
      <w:r>
        <w:t>,</w:t>
      </w:r>
      <w:r w:rsidR="00B0600B">
        <w:t xml:space="preserve"> ’Hírek’</w:t>
      </w:r>
      <w:r>
        <w:t xml:space="preserve"> valamint a ’Kilépés’ menüpont és megjelent a ’Belépés</w:t>
      </w:r>
      <w:r w:rsidR="00B0600B">
        <w:t>’ és a ’Regisztráció’</w:t>
      </w:r>
      <w:r>
        <w:t xml:space="preserve"> menüpont.</w:t>
      </w:r>
    </w:p>
    <w:p w14:paraId="3ACD2C74" w14:textId="0DA4D62A" w:rsidR="00FB6784" w:rsidRDefault="00FB6784" w:rsidP="00FB6784">
      <w:pPr>
        <w:pStyle w:val="szdszveg"/>
      </w:pPr>
      <w:r>
        <w:t xml:space="preserve">Eredmény: </w:t>
      </w:r>
      <w:r w:rsidRPr="00B0600B">
        <w:rPr>
          <w:color w:val="00B050"/>
        </w:rPr>
        <w:t>Sikeres</w:t>
      </w:r>
    </w:p>
    <w:p w14:paraId="07B8C97A" w14:textId="13A14A50" w:rsidR="00FB6784" w:rsidRDefault="00FB6784" w:rsidP="00FB6784">
      <w:pPr>
        <w:pStyle w:val="szdcmsor2"/>
      </w:pPr>
      <w:bookmarkStart w:id="52" w:name="_Toc87828560"/>
      <w:r>
        <w:t>Regisztráció</w:t>
      </w:r>
      <w:bookmarkEnd w:id="52"/>
    </w:p>
    <w:p w14:paraId="04E39CC1" w14:textId="2901C3B3" w:rsidR="00FB6784" w:rsidRDefault="00FB6784" w:rsidP="00FB6784">
      <w:pPr>
        <w:pStyle w:val="szdszveg"/>
      </w:pPr>
      <w:r>
        <w:t>A ’</w:t>
      </w:r>
      <w:r w:rsidR="00B0600B">
        <w:t>Regisztráció</w:t>
      </w:r>
      <w:r>
        <w:t xml:space="preserve">’ gombra kattintás után kitöltöttem a regisztrációs </w:t>
      </w:r>
      <w:proofErr w:type="spellStart"/>
      <w:r>
        <w:t>form-ot</w:t>
      </w:r>
      <w:proofErr w:type="spellEnd"/>
      <w:r>
        <w:t xml:space="preserve"> a következő adatokkal: vezetéknév: </w:t>
      </w:r>
      <w:r w:rsidR="00BF4C2E">
        <w:t>Fehér</w:t>
      </w:r>
      <w:r>
        <w:t>; utónév:</w:t>
      </w:r>
      <w:r w:rsidR="00BF4C2E">
        <w:t xml:space="preserve"> Donát</w:t>
      </w:r>
      <w:r>
        <w:t>; felhasználónév: ’</w:t>
      </w:r>
      <w:r w:rsidR="00DA7DB8">
        <w:t>dfeher</w:t>
      </w:r>
      <w:r>
        <w:t>2’ jelszó:</w:t>
      </w:r>
      <w:r w:rsidR="00DA7DB8">
        <w:t xml:space="preserve"> ’dfeher</w:t>
      </w:r>
      <w:r>
        <w:t>2’. Ezután megkaptam a regisztráció sikeres üzenetet, de nem voltam bejelentkeztetve.</w:t>
      </w:r>
    </w:p>
    <w:p w14:paraId="3E7BE752" w14:textId="501752C6" w:rsidR="00FB6784" w:rsidRDefault="00FB6784" w:rsidP="00FB6784">
      <w:pPr>
        <w:pStyle w:val="szdszveg"/>
      </w:pPr>
      <w:r>
        <w:t>Megpróbáltam regisztrálni a ’</w:t>
      </w:r>
      <w:proofErr w:type="spellStart"/>
      <w:r w:rsidR="00DA7DB8">
        <w:t>dfeher</w:t>
      </w:r>
      <w:proofErr w:type="spellEnd"/>
      <w:r>
        <w:t>’ felhasználónévvel, de hibaüzenetet kaptam: ’</w:t>
      </w:r>
      <w:proofErr w:type="gramStart"/>
      <w:r>
        <w:t>A</w:t>
      </w:r>
      <w:proofErr w:type="gramEnd"/>
      <w:r>
        <w:t xml:space="preserve"> felhasználó már foglalt!’</w:t>
      </w:r>
    </w:p>
    <w:p w14:paraId="552F1531" w14:textId="5021D08D" w:rsidR="00FB6784" w:rsidRDefault="00FB6784" w:rsidP="00FB6784">
      <w:pPr>
        <w:pStyle w:val="szdszveg"/>
      </w:pPr>
      <w:r>
        <w:t xml:space="preserve">Eredmény: </w:t>
      </w:r>
      <w:r w:rsidRPr="00B0600B">
        <w:rPr>
          <w:color w:val="00B050"/>
        </w:rPr>
        <w:t>Sikeres</w:t>
      </w:r>
    </w:p>
    <w:p w14:paraId="3C4A99C0" w14:textId="75E88EE2" w:rsidR="00FB6784" w:rsidRDefault="00B0600B" w:rsidP="00FB6784">
      <w:pPr>
        <w:pStyle w:val="szdcmsor2"/>
      </w:pPr>
      <w:bookmarkStart w:id="53" w:name="_Toc87828561"/>
      <w:r>
        <w:t>Új hír</w:t>
      </w:r>
      <w:bookmarkEnd w:id="53"/>
    </w:p>
    <w:p w14:paraId="07457F65" w14:textId="0D800708" w:rsidR="00FB6784" w:rsidRDefault="00B0600B" w:rsidP="00FB6784">
      <w:pPr>
        <w:pStyle w:val="szdszveg"/>
      </w:pPr>
      <w:r>
        <w:t xml:space="preserve">Az ’Új Hír’ </w:t>
      </w:r>
      <w:proofErr w:type="spellStart"/>
      <w:r>
        <w:t>al</w:t>
      </w:r>
      <w:proofErr w:type="spellEnd"/>
      <w:r>
        <w:t xml:space="preserve">-menüponthoz navigáltam, majd kitöltöttem a </w:t>
      </w:r>
      <w:proofErr w:type="spellStart"/>
      <w:r>
        <w:t>form-ot</w:t>
      </w:r>
      <w:proofErr w:type="spellEnd"/>
      <w:r>
        <w:t xml:space="preserve"> a következő adatokkal: cím: FAT20211114, tartalom: Test. Ezután a ’Hírek’ oldalra visszanavigálva megjelent ez is a hírek között.</w:t>
      </w:r>
    </w:p>
    <w:p w14:paraId="3B430A11" w14:textId="039A8817" w:rsidR="00FB6784" w:rsidRDefault="00FB6784" w:rsidP="00FB6784">
      <w:pPr>
        <w:pStyle w:val="szdszveg"/>
      </w:pPr>
      <w:r>
        <w:t xml:space="preserve">Eredmény: </w:t>
      </w:r>
      <w:r w:rsidRPr="00B0600B">
        <w:rPr>
          <w:color w:val="00B050"/>
        </w:rPr>
        <w:t>Sikeres</w:t>
      </w:r>
    </w:p>
    <w:p w14:paraId="5A638716" w14:textId="3ECA231E" w:rsidR="00B0600B" w:rsidRDefault="00B0600B" w:rsidP="00B0600B">
      <w:pPr>
        <w:pStyle w:val="szdcmsor2"/>
      </w:pPr>
      <w:bookmarkStart w:id="54" w:name="_Toc87828562"/>
      <w:r>
        <w:t>Új hozzászólás</w:t>
      </w:r>
      <w:bookmarkEnd w:id="54"/>
    </w:p>
    <w:p w14:paraId="6BB20A31" w14:textId="519B3027" w:rsidR="00B0600B" w:rsidRDefault="00B0600B" w:rsidP="00B0600B">
      <w:pPr>
        <w:pStyle w:val="szdszveg"/>
      </w:pPr>
      <w:r>
        <w:t xml:space="preserve">Az ’Első hír!’-t kiválasztva, majd a lap aljára görgetve a következő adatokkal töltöttem ki a hozzászólás </w:t>
      </w:r>
      <w:proofErr w:type="spellStart"/>
      <w:r>
        <w:t>form-ot</w:t>
      </w:r>
      <w:proofErr w:type="spellEnd"/>
      <w:r>
        <w:t>: FAT20211114-comment. Ezután a hírhez visszanavigálva megjelent a hozzászólások között.</w:t>
      </w:r>
    </w:p>
    <w:p w14:paraId="49931D36" w14:textId="2229394A" w:rsidR="00B0600B" w:rsidRPr="00B0600B" w:rsidRDefault="00B0600B" w:rsidP="00B0600B">
      <w:pPr>
        <w:pStyle w:val="szdszveg"/>
      </w:pPr>
      <w:r>
        <w:t xml:space="preserve">Eredmény: </w:t>
      </w:r>
      <w:r w:rsidRPr="00B0600B">
        <w:rPr>
          <w:color w:val="00B050"/>
        </w:rPr>
        <w:t>Sikeres</w:t>
      </w:r>
    </w:p>
    <w:p w14:paraId="628FDA7D" w14:textId="5431E220" w:rsidR="00681B86" w:rsidRDefault="000730E4" w:rsidP="000730E4">
      <w:pPr>
        <w:pStyle w:val="szdcmsorszmozatlan"/>
      </w:pPr>
      <w:bookmarkStart w:id="55" w:name="_Toc87828563"/>
      <w:r>
        <w:lastRenderedPageBreak/>
        <w:t>Ábrajegyzék</w:t>
      </w:r>
      <w:bookmarkEnd w:id="55"/>
    </w:p>
    <w:p w14:paraId="07DBECB2" w14:textId="1177141D" w:rsidR="00B0600B" w:rsidRDefault="008B1AB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\t "szd_ábracím" \c "ábra" </w:instrText>
      </w:r>
      <w:r>
        <w:fldChar w:fldCharType="separate"/>
      </w:r>
      <w:hyperlink w:anchor="_Toc87828268" w:history="1">
        <w:r w:rsidR="00B0600B" w:rsidRPr="00004348">
          <w:rPr>
            <w:rStyle w:val="Hiperhivatkozs"/>
            <w:noProof/>
          </w:rPr>
          <w:t>1. ábra: A nyitóoldal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_Toc87828268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7</w:t>
        </w:r>
        <w:r w:rsidR="00B0600B">
          <w:rPr>
            <w:noProof/>
            <w:webHidden/>
          </w:rPr>
          <w:fldChar w:fldCharType="end"/>
        </w:r>
      </w:hyperlink>
    </w:p>
    <w:p w14:paraId="1B1420CA" w14:textId="03C51AB7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69" w:history="1">
        <w:r w:rsidR="00B0600B" w:rsidRPr="00004348">
          <w:rPr>
            <w:rStyle w:val="Hiperhivatkozs"/>
            <w:noProof/>
          </w:rPr>
          <w:t>2. ábra: Menüsor bejelentkezés előtt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_Toc87828269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8</w:t>
        </w:r>
        <w:r w:rsidR="00B0600B">
          <w:rPr>
            <w:noProof/>
            <w:webHidden/>
          </w:rPr>
          <w:fldChar w:fldCharType="end"/>
        </w:r>
      </w:hyperlink>
    </w:p>
    <w:p w14:paraId="6E3A9ABB" w14:textId="4CEABA55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0" w:history="1">
        <w:r w:rsidR="00B0600B" w:rsidRPr="00004348">
          <w:rPr>
            <w:rStyle w:val="Hiperhivatkozs"/>
            <w:noProof/>
          </w:rPr>
          <w:t>3. ábra: Belépés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_Toc87828270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8</w:t>
        </w:r>
        <w:r w:rsidR="00B0600B">
          <w:rPr>
            <w:noProof/>
            <w:webHidden/>
          </w:rPr>
          <w:fldChar w:fldCharType="end"/>
        </w:r>
      </w:hyperlink>
    </w:p>
    <w:p w14:paraId="594EDE5C" w14:textId="34813616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1" w:history="1">
        <w:r w:rsidR="00B0600B" w:rsidRPr="00004348">
          <w:rPr>
            <w:rStyle w:val="Hiperhivatkozs"/>
            <w:noProof/>
          </w:rPr>
          <w:t>4. ábra: Sikertelen belépés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_Toc87828271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9</w:t>
        </w:r>
        <w:r w:rsidR="00B0600B">
          <w:rPr>
            <w:noProof/>
            <w:webHidden/>
          </w:rPr>
          <w:fldChar w:fldCharType="end"/>
        </w:r>
      </w:hyperlink>
    </w:p>
    <w:p w14:paraId="41B554F3" w14:textId="3D7D9831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2" w:history="1">
        <w:r w:rsidR="00B0600B" w:rsidRPr="00004348">
          <w:rPr>
            <w:rStyle w:val="Hiperhivatkozs"/>
            <w:noProof/>
          </w:rPr>
          <w:t>5. ábra: Sikeres belépés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_Toc87828272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9</w:t>
        </w:r>
        <w:r w:rsidR="00B0600B">
          <w:rPr>
            <w:noProof/>
            <w:webHidden/>
          </w:rPr>
          <w:fldChar w:fldCharType="end"/>
        </w:r>
      </w:hyperlink>
    </w:p>
    <w:p w14:paraId="6488CCD6" w14:textId="56487045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3" w:history="1">
        <w:r w:rsidR="00B0600B" w:rsidRPr="00004348">
          <w:rPr>
            <w:rStyle w:val="Hiperhivatkozs"/>
            <w:noProof/>
          </w:rPr>
          <w:t>6. ábra: Regisztrálás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_Toc87828273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10</w:t>
        </w:r>
        <w:r w:rsidR="00B0600B">
          <w:rPr>
            <w:noProof/>
            <w:webHidden/>
          </w:rPr>
          <w:fldChar w:fldCharType="end"/>
        </w:r>
      </w:hyperlink>
    </w:p>
    <w:p w14:paraId="6F27106C" w14:textId="30935031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4" w:history="1">
        <w:r w:rsidR="00B0600B" w:rsidRPr="00004348">
          <w:rPr>
            <w:rStyle w:val="Hiperhivatkozs"/>
            <w:noProof/>
          </w:rPr>
          <w:t>7. ábra: Sikertelen regisztráció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_Toc87828274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10</w:t>
        </w:r>
        <w:r w:rsidR="00B0600B">
          <w:rPr>
            <w:noProof/>
            <w:webHidden/>
          </w:rPr>
          <w:fldChar w:fldCharType="end"/>
        </w:r>
      </w:hyperlink>
    </w:p>
    <w:p w14:paraId="48ADE18A" w14:textId="044D5B58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5" w:history="1">
        <w:r w:rsidR="00B0600B" w:rsidRPr="00004348">
          <w:rPr>
            <w:rStyle w:val="Hiperhivatkozs"/>
            <w:noProof/>
          </w:rPr>
          <w:t>8. ábra: Sikeres regisztráció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_Toc87828275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11</w:t>
        </w:r>
        <w:r w:rsidR="00B0600B">
          <w:rPr>
            <w:noProof/>
            <w:webHidden/>
          </w:rPr>
          <w:fldChar w:fldCharType="end"/>
        </w:r>
      </w:hyperlink>
    </w:p>
    <w:p w14:paraId="51B250F6" w14:textId="2C25DC78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6" w:history="1">
        <w:r w:rsidR="00B0600B" w:rsidRPr="00004348">
          <w:rPr>
            <w:rStyle w:val="Hiperhivatkozs"/>
            <w:noProof/>
          </w:rPr>
          <w:t>9. ábra: Hírek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_Toc87828276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12</w:t>
        </w:r>
        <w:r w:rsidR="00B0600B">
          <w:rPr>
            <w:noProof/>
            <w:webHidden/>
          </w:rPr>
          <w:fldChar w:fldCharType="end"/>
        </w:r>
      </w:hyperlink>
    </w:p>
    <w:p w14:paraId="40D8C170" w14:textId="46DE75FC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7" w:history="1">
        <w:r w:rsidR="00B0600B" w:rsidRPr="00004348">
          <w:rPr>
            <w:rStyle w:val="Hiperhivatkozs"/>
            <w:noProof/>
          </w:rPr>
          <w:t>10. ábra: Új Hír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_Toc87828277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12</w:t>
        </w:r>
        <w:r w:rsidR="00B0600B">
          <w:rPr>
            <w:noProof/>
            <w:webHidden/>
          </w:rPr>
          <w:fldChar w:fldCharType="end"/>
        </w:r>
      </w:hyperlink>
    </w:p>
    <w:p w14:paraId="5681B7E2" w14:textId="2A2E20C7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8" w:history="1">
        <w:r w:rsidR="00B0600B" w:rsidRPr="00004348">
          <w:rPr>
            <w:rStyle w:val="Hiperhivatkozs"/>
            <w:noProof/>
          </w:rPr>
          <w:t>11. ábra: Sikeres hírírás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_Toc87828278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13</w:t>
        </w:r>
        <w:r w:rsidR="00B0600B">
          <w:rPr>
            <w:noProof/>
            <w:webHidden/>
          </w:rPr>
          <w:fldChar w:fldCharType="end"/>
        </w:r>
      </w:hyperlink>
    </w:p>
    <w:p w14:paraId="49783CE8" w14:textId="5A4ACD86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79" w:history="1">
        <w:r w:rsidR="00B0600B" w:rsidRPr="00004348">
          <w:rPr>
            <w:rStyle w:val="Hiperhivatkozs"/>
            <w:noProof/>
          </w:rPr>
          <w:t>12. ábra: Hozzászólások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_Toc87828279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13</w:t>
        </w:r>
        <w:r w:rsidR="00B0600B">
          <w:rPr>
            <w:noProof/>
            <w:webHidden/>
          </w:rPr>
          <w:fldChar w:fldCharType="end"/>
        </w:r>
      </w:hyperlink>
    </w:p>
    <w:p w14:paraId="24C56806" w14:textId="6BC11C80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80" w:history="1">
        <w:r w:rsidR="00B0600B" w:rsidRPr="00004348">
          <w:rPr>
            <w:rStyle w:val="Hiperhivatkozs"/>
            <w:noProof/>
          </w:rPr>
          <w:t xml:space="preserve">13. ábra: </w:t>
        </w:r>
        <w:r w:rsidR="00D00EAC">
          <w:rPr>
            <w:rStyle w:val="Hiperhivatkozs"/>
            <w:noProof/>
          </w:rPr>
          <w:t>Szállítások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_Toc87828280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15</w:t>
        </w:r>
        <w:r w:rsidR="00B0600B">
          <w:rPr>
            <w:noProof/>
            <w:webHidden/>
          </w:rPr>
          <w:fldChar w:fldCharType="end"/>
        </w:r>
      </w:hyperlink>
    </w:p>
    <w:p w14:paraId="44347C8E" w14:textId="4CB856E9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81" w:history="1">
        <w:r w:rsidR="00B0600B" w:rsidRPr="00004348">
          <w:rPr>
            <w:rStyle w:val="Hiperhivatkozs"/>
            <w:noProof/>
          </w:rPr>
          <w:t>14. ábra: Napi Árfolyam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_Toc87828281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16</w:t>
        </w:r>
        <w:r w:rsidR="00B0600B">
          <w:rPr>
            <w:noProof/>
            <w:webHidden/>
          </w:rPr>
          <w:fldChar w:fldCharType="end"/>
        </w:r>
      </w:hyperlink>
    </w:p>
    <w:p w14:paraId="2C9B2D47" w14:textId="1174B917" w:rsidR="00B0600B" w:rsidRDefault="008625C2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87828282" w:history="1">
        <w:r w:rsidR="00B0600B" w:rsidRPr="00004348">
          <w:rPr>
            <w:rStyle w:val="Hiperhivatkozs"/>
            <w:noProof/>
          </w:rPr>
          <w:t>15. ábra: Havi Árfolyam</w:t>
        </w:r>
        <w:r w:rsidR="00B0600B">
          <w:rPr>
            <w:noProof/>
            <w:webHidden/>
          </w:rPr>
          <w:tab/>
        </w:r>
        <w:r w:rsidR="00B0600B">
          <w:rPr>
            <w:noProof/>
            <w:webHidden/>
          </w:rPr>
          <w:fldChar w:fldCharType="begin"/>
        </w:r>
        <w:r w:rsidR="00B0600B">
          <w:rPr>
            <w:noProof/>
            <w:webHidden/>
          </w:rPr>
          <w:instrText xml:space="preserve"> PAGEREF _Toc87828282 \h </w:instrText>
        </w:r>
        <w:r w:rsidR="00B0600B">
          <w:rPr>
            <w:noProof/>
            <w:webHidden/>
          </w:rPr>
        </w:r>
        <w:r w:rsidR="00B0600B">
          <w:rPr>
            <w:noProof/>
            <w:webHidden/>
          </w:rPr>
          <w:fldChar w:fldCharType="separate"/>
        </w:r>
        <w:r w:rsidR="00961D95">
          <w:rPr>
            <w:noProof/>
            <w:webHidden/>
          </w:rPr>
          <w:t>17</w:t>
        </w:r>
        <w:r w:rsidR="00B0600B">
          <w:rPr>
            <w:noProof/>
            <w:webHidden/>
          </w:rPr>
          <w:fldChar w:fldCharType="end"/>
        </w:r>
      </w:hyperlink>
    </w:p>
    <w:p w14:paraId="43BDD290" w14:textId="5824C087" w:rsidR="000730E4" w:rsidRPr="00681B86" w:rsidRDefault="008B1AB2" w:rsidP="00681B86">
      <w:pPr>
        <w:pStyle w:val="szdszveg"/>
      </w:pPr>
      <w:r>
        <w:fldChar w:fldCharType="end"/>
      </w:r>
    </w:p>
    <w:sectPr w:rsidR="000730E4" w:rsidRPr="00681B86" w:rsidSect="00D43470">
      <w:headerReference w:type="default" r:id="rId28"/>
      <w:footerReference w:type="default" r:id="rId29"/>
      <w:footerReference w:type="first" r:id="rId30"/>
      <w:pgSz w:w="11906" w:h="16838" w:code="9"/>
      <w:pgMar w:top="1418" w:right="1418" w:bottom="1418" w:left="1418" w:header="432" w:footer="709" w:gutter="284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B8205D" w14:textId="77777777" w:rsidR="008625C2" w:rsidRDefault="008625C2" w:rsidP="00402F50">
      <w:r>
        <w:separator/>
      </w:r>
    </w:p>
  </w:endnote>
  <w:endnote w:type="continuationSeparator" w:id="0">
    <w:p w14:paraId="329C08A7" w14:textId="77777777" w:rsidR="008625C2" w:rsidRDefault="008625C2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F5CE7" w14:textId="7DC9C5E2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961D95">
      <w:rPr>
        <w:noProof/>
      </w:rPr>
      <w:t>22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F65FB" w14:textId="77777777" w:rsidR="008625C2" w:rsidRDefault="008625C2" w:rsidP="00402F50">
      <w:r>
        <w:separator/>
      </w:r>
    </w:p>
  </w:footnote>
  <w:footnote w:type="continuationSeparator" w:id="0">
    <w:p w14:paraId="7CD677D4" w14:textId="77777777" w:rsidR="008625C2" w:rsidRDefault="008625C2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86E72" w14:textId="21CF7BDE" w:rsidR="00EC1920" w:rsidRPr="00EC1920" w:rsidRDefault="00EC1920" w:rsidP="00EC1920">
    <w:pPr>
      <w:pStyle w:val="lfej"/>
    </w:pPr>
    <w:r w:rsidRPr="00EC1920">
      <w:rPr>
        <w:sz w:val="18"/>
        <w:szCs w:val="18"/>
      </w:rPr>
      <w:t>WEB-</w:t>
    </w:r>
    <w:proofErr w:type="spellStart"/>
    <w:r w:rsidRPr="00EC1920">
      <w:rPr>
        <w:sz w:val="18"/>
        <w:szCs w:val="18"/>
      </w:rPr>
      <w:t>programozás_II._L</w:t>
    </w:r>
    <w:proofErr w:type="spellEnd"/>
    <w:r w:rsidRPr="00EC1920">
      <w:rPr>
        <w:sz w:val="18"/>
        <w:szCs w:val="18"/>
      </w:rPr>
      <w:ptab w:relativeTo="margin" w:alignment="center" w:leader="none"/>
    </w:r>
    <w:r w:rsidR="00D43470">
      <w:rPr>
        <w:noProof/>
        <w:sz w:val="18"/>
        <w:szCs w:val="18"/>
        <w:lang w:eastAsia="hu-HU"/>
      </w:rPr>
      <w:drawing>
        <wp:inline distT="0" distB="0" distL="0" distR="0" wp14:anchorId="070533BD" wp14:editId="15F4F84B">
          <wp:extent cx="274320" cy="393192"/>
          <wp:effectExtent l="0" t="0" r="0" b="6985"/>
          <wp:docPr id="8" name="Picture 8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" cy="3931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EC1920">
      <w:rPr>
        <w:sz w:val="18"/>
        <w:szCs w:val="18"/>
      </w:rPr>
      <w:ptab w:relativeTo="margin" w:alignment="right" w:leader="none"/>
    </w:r>
    <w:r>
      <w:rPr>
        <w:sz w:val="18"/>
        <w:szCs w:val="18"/>
      </w:rPr>
      <w:t>Beadandó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94F30"/>
    <w:multiLevelType w:val="hybridMultilevel"/>
    <w:tmpl w:val="31AA9730"/>
    <w:lvl w:ilvl="0" w:tplc="7B224D0E">
      <w:numFmt w:val="bullet"/>
      <w:lvlText w:val="-"/>
      <w:lvlJc w:val="left"/>
      <w:pPr>
        <w:ind w:left="115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12E64887"/>
    <w:multiLevelType w:val="hybridMultilevel"/>
    <w:tmpl w:val="44BAFABE"/>
    <w:lvl w:ilvl="0" w:tplc="7B224D0E">
      <w:numFmt w:val="bullet"/>
      <w:lvlText w:val="-"/>
      <w:lvlJc w:val="left"/>
      <w:pPr>
        <w:ind w:left="115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18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46D676F"/>
    <w:multiLevelType w:val="hybridMultilevel"/>
    <w:tmpl w:val="BF04A178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D84214"/>
    <w:multiLevelType w:val="hybridMultilevel"/>
    <w:tmpl w:val="6636A6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B28E8"/>
    <w:multiLevelType w:val="hybridMultilevel"/>
    <w:tmpl w:val="892A91E8"/>
    <w:lvl w:ilvl="0" w:tplc="7B224D0E"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77E73B8E"/>
    <w:multiLevelType w:val="hybridMultilevel"/>
    <w:tmpl w:val="C832DE1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795B74E8"/>
    <w:multiLevelType w:val="hybridMultilevel"/>
    <w:tmpl w:val="8F5675B6"/>
    <w:lvl w:ilvl="0" w:tplc="040E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</w:num>
  <w:num w:numId="9">
    <w:abstractNumId w:val="6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</w:num>
  <w:num w:numId="14">
    <w:abstractNumId w:val="8"/>
    <w:lvlOverride w:ilvl="0">
      <w:startOverride w:val="1"/>
    </w:lvlOverride>
  </w:num>
  <w:num w:numId="15">
    <w:abstractNumId w:val="3"/>
  </w:num>
  <w:num w:numId="16">
    <w:abstractNumId w:val="11"/>
  </w:num>
  <w:num w:numId="17">
    <w:abstractNumId w:val="10"/>
  </w:num>
  <w:num w:numId="18">
    <w:abstractNumId w:val="0"/>
  </w:num>
  <w:num w:numId="19">
    <w:abstractNumId w:val="1"/>
  </w:num>
  <w:num w:numId="20">
    <w:abstractNumId w:val="5"/>
  </w:num>
  <w:num w:numId="21">
    <w:abstractNumId w:val="12"/>
  </w:num>
  <w:num w:numId="22">
    <w:abstractNumId w:val="9"/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31C"/>
    <w:rsid w:val="0000146C"/>
    <w:rsid w:val="0001538C"/>
    <w:rsid w:val="0003142F"/>
    <w:rsid w:val="000319C4"/>
    <w:rsid w:val="00036055"/>
    <w:rsid w:val="00056DF2"/>
    <w:rsid w:val="000638B8"/>
    <w:rsid w:val="00064FFC"/>
    <w:rsid w:val="000730E4"/>
    <w:rsid w:val="00083CA1"/>
    <w:rsid w:val="00086913"/>
    <w:rsid w:val="000A13A3"/>
    <w:rsid w:val="000A7545"/>
    <w:rsid w:val="000B54A5"/>
    <w:rsid w:val="000B59BE"/>
    <w:rsid w:val="000C7BCF"/>
    <w:rsid w:val="0010025D"/>
    <w:rsid w:val="00112825"/>
    <w:rsid w:val="00113495"/>
    <w:rsid w:val="001175C8"/>
    <w:rsid w:val="00117AD8"/>
    <w:rsid w:val="00130CB1"/>
    <w:rsid w:val="0013466A"/>
    <w:rsid w:val="00173763"/>
    <w:rsid w:val="00187EA1"/>
    <w:rsid w:val="001A3357"/>
    <w:rsid w:val="001C4188"/>
    <w:rsid w:val="001C6720"/>
    <w:rsid w:val="001C7F5D"/>
    <w:rsid w:val="001F50A6"/>
    <w:rsid w:val="00203A33"/>
    <w:rsid w:val="0021040A"/>
    <w:rsid w:val="00215AA4"/>
    <w:rsid w:val="00222D2A"/>
    <w:rsid w:val="00222D87"/>
    <w:rsid w:val="0022549B"/>
    <w:rsid w:val="00237D93"/>
    <w:rsid w:val="00241D93"/>
    <w:rsid w:val="002467E6"/>
    <w:rsid w:val="002546FE"/>
    <w:rsid w:val="00264FF9"/>
    <w:rsid w:val="002670F2"/>
    <w:rsid w:val="00267D3B"/>
    <w:rsid w:val="002B2134"/>
    <w:rsid w:val="002D35FE"/>
    <w:rsid w:val="002D3927"/>
    <w:rsid w:val="002E35EC"/>
    <w:rsid w:val="002E7073"/>
    <w:rsid w:val="002F4136"/>
    <w:rsid w:val="002F76C5"/>
    <w:rsid w:val="00303042"/>
    <w:rsid w:val="0031358B"/>
    <w:rsid w:val="003156EC"/>
    <w:rsid w:val="00316151"/>
    <w:rsid w:val="00323279"/>
    <w:rsid w:val="0032423C"/>
    <w:rsid w:val="0033752E"/>
    <w:rsid w:val="00352069"/>
    <w:rsid w:val="00357D0D"/>
    <w:rsid w:val="00360113"/>
    <w:rsid w:val="003911DF"/>
    <w:rsid w:val="003A243D"/>
    <w:rsid w:val="003B125B"/>
    <w:rsid w:val="003B1866"/>
    <w:rsid w:val="003C04A9"/>
    <w:rsid w:val="003C397C"/>
    <w:rsid w:val="003C45F1"/>
    <w:rsid w:val="003C6269"/>
    <w:rsid w:val="003D4DAE"/>
    <w:rsid w:val="0040218F"/>
    <w:rsid w:val="00402F50"/>
    <w:rsid w:val="00405EB7"/>
    <w:rsid w:val="0040660C"/>
    <w:rsid w:val="004116B9"/>
    <w:rsid w:val="0043144E"/>
    <w:rsid w:val="00445A1E"/>
    <w:rsid w:val="004523D7"/>
    <w:rsid w:val="00456768"/>
    <w:rsid w:val="00457841"/>
    <w:rsid w:val="00457A14"/>
    <w:rsid w:val="00467A2A"/>
    <w:rsid w:val="00473888"/>
    <w:rsid w:val="00474EBA"/>
    <w:rsid w:val="00481C13"/>
    <w:rsid w:val="004914CD"/>
    <w:rsid w:val="00493D01"/>
    <w:rsid w:val="00494EA7"/>
    <w:rsid w:val="004960DD"/>
    <w:rsid w:val="004964DA"/>
    <w:rsid w:val="004A3530"/>
    <w:rsid w:val="004A5D34"/>
    <w:rsid w:val="004C7BE7"/>
    <w:rsid w:val="004C7CFB"/>
    <w:rsid w:val="004D2451"/>
    <w:rsid w:val="004D5CBE"/>
    <w:rsid w:val="004E4CC0"/>
    <w:rsid w:val="004E5FBA"/>
    <w:rsid w:val="00507543"/>
    <w:rsid w:val="005148DB"/>
    <w:rsid w:val="005276F1"/>
    <w:rsid w:val="00533EAC"/>
    <w:rsid w:val="00534E32"/>
    <w:rsid w:val="005351B5"/>
    <w:rsid w:val="00537E8D"/>
    <w:rsid w:val="005422E6"/>
    <w:rsid w:val="00543EE0"/>
    <w:rsid w:val="00547E76"/>
    <w:rsid w:val="00551871"/>
    <w:rsid w:val="00556B13"/>
    <w:rsid w:val="00564576"/>
    <w:rsid w:val="005841D2"/>
    <w:rsid w:val="00597A41"/>
    <w:rsid w:val="00597E28"/>
    <w:rsid w:val="005A604D"/>
    <w:rsid w:val="005B52A1"/>
    <w:rsid w:val="005B5835"/>
    <w:rsid w:val="005B7192"/>
    <w:rsid w:val="005C231C"/>
    <w:rsid w:val="005C2E49"/>
    <w:rsid w:val="005C67C9"/>
    <w:rsid w:val="005D1C13"/>
    <w:rsid w:val="005D46C1"/>
    <w:rsid w:val="005D62D9"/>
    <w:rsid w:val="005E5315"/>
    <w:rsid w:val="005F06DF"/>
    <w:rsid w:val="005F4DE6"/>
    <w:rsid w:val="006160D6"/>
    <w:rsid w:val="0063280A"/>
    <w:rsid w:val="006401F4"/>
    <w:rsid w:val="0064498A"/>
    <w:rsid w:val="00647CAA"/>
    <w:rsid w:val="00680CD7"/>
    <w:rsid w:val="00681B86"/>
    <w:rsid w:val="006825D3"/>
    <w:rsid w:val="00693FD2"/>
    <w:rsid w:val="00697A9B"/>
    <w:rsid w:val="006A4F4E"/>
    <w:rsid w:val="006B287E"/>
    <w:rsid w:val="006B52C9"/>
    <w:rsid w:val="006C334B"/>
    <w:rsid w:val="006C5FF1"/>
    <w:rsid w:val="006E14BD"/>
    <w:rsid w:val="006F230B"/>
    <w:rsid w:val="00707407"/>
    <w:rsid w:val="00707DCA"/>
    <w:rsid w:val="00745ACF"/>
    <w:rsid w:val="00746E47"/>
    <w:rsid w:val="00755791"/>
    <w:rsid w:val="0075713A"/>
    <w:rsid w:val="00764A55"/>
    <w:rsid w:val="00775FC3"/>
    <w:rsid w:val="00780455"/>
    <w:rsid w:val="007B09F2"/>
    <w:rsid w:val="007C3FC9"/>
    <w:rsid w:val="007E3E3E"/>
    <w:rsid w:val="007E4513"/>
    <w:rsid w:val="007E6FF4"/>
    <w:rsid w:val="007E7D34"/>
    <w:rsid w:val="00805092"/>
    <w:rsid w:val="00824167"/>
    <w:rsid w:val="00824D48"/>
    <w:rsid w:val="00826A39"/>
    <w:rsid w:val="0082759D"/>
    <w:rsid w:val="0084171F"/>
    <w:rsid w:val="00842494"/>
    <w:rsid w:val="00845126"/>
    <w:rsid w:val="008616F8"/>
    <w:rsid w:val="008625C2"/>
    <w:rsid w:val="008626B6"/>
    <w:rsid w:val="00863274"/>
    <w:rsid w:val="00893FF9"/>
    <w:rsid w:val="008A6C96"/>
    <w:rsid w:val="008B1AB2"/>
    <w:rsid w:val="008B41B3"/>
    <w:rsid w:val="008B6694"/>
    <w:rsid w:val="008C30DF"/>
    <w:rsid w:val="008C3D48"/>
    <w:rsid w:val="008C6A3E"/>
    <w:rsid w:val="008C7A05"/>
    <w:rsid w:val="008E2628"/>
    <w:rsid w:val="008F3970"/>
    <w:rsid w:val="008F421D"/>
    <w:rsid w:val="008F473A"/>
    <w:rsid w:val="00926629"/>
    <w:rsid w:val="009361C4"/>
    <w:rsid w:val="0094077D"/>
    <w:rsid w:val="00950F31"/>
    <w:rsid w:val="0095183E"/>
    <w:rsid w:val="00954972"/>
    <w:rsid w:val="00954F25"/>
    <w:rsid w:val="00955D4A"/>
    <w:rsid w:val="00961D95"/>
    <w:rsid w:val="00973BA9"/>
    <w:rsid w:val="009769BE"/>
    <w:rsid w:val="00985C3F"/>
    <w:rsid w:val="009A06D8"/>
    <w:rsid w:val="009B4476"/>
    <w:rsid w:val="009B5D79"/>
    <w:rsid w:val="009F5597"/>
    <w:rsid w:val="00A0050F"/>
    <w:rsid w:val="00A03A72"/>
    <w:rsid w:val="00A04DB2"/>
    <w:rsid w:val="00A1226E"/>
    <w:rsid w:val="00A12C1B"/>
    <w:rsid w:val="00A30CF0"/>
    <w:rsid w:val="00A33C17"/>
    <w:rsid w:val="00A6121C"/>
    <w:rsid w:val="00A61271"/>
    <w:rsid w:val="00A6211D"/>
    <w:rsid w:val="00A72F2E"/>
    <w:rsid w:val="00A75FC3"/>
    <w:rsid w:val="00A80BBD"/>
    <w:rsid w:val="00A862EC"/>
    <w:rsid w:val="00A864A8"/>
    <w:rsid w:val="00A90050"/>
    <w:rsid w:val="00AA0899"/>
    <w:rsid w:val="00AC0375"/>
    <w:rsid w:val="00AC0D1F"/>
    <w:rsid w:val="00AC247F"/>
    <w:rsid w:val="00AC451D"/>
    <w:rsid w:val="00AC651D"/>
    <w:rsid w:val="00AD711A"/>
    <w:rsid w:val="00AD77F8"/>
    <w:rsid w:val="00AE0A0A"/>
    <w:rsid w:val="00AE0F4B"/>
    <w:rsid w:val="00AF5D59"/>
    <w:rsid w:val="00B02692"/>
    <w:rsid w:val="00B02D4D"/>
    <w:rsid w:val="00B0600B"/>
    <w:rsid w:val="00B1628F"/>
    <w:rsid w:val="00B206AB"/>
    <w:rsid w:val="00B245FE"/>
    <w:rsid w:val="00B2740D"/>
    <w:rsid w:val="00B379FB"/>
    <w:rsid w:val="00B41C9A"/>
    <w:rsid w:val="00B52BCC"/>
    <w:rsid w:val="00B64D9E"/>
    <w:rsid w:val="00B81C16"/>
    <w:rsid w:val="00B86236"/>
    <w:rsid w:val="00BA5F43"/>
    <w:rsid w:val="00BC4AA7"/>
    <w:rsid w:val="00BC55D0"/>
    <w:rsid w:val="00BD7615"/>
    <w:rsid w:val="00BF10E4"/>
    <w:rsid w:val="00BF4C2E"/>
    <w:rsid w:val="00C041FB"/>
    <w:rsid w:val="00C106BE"/>
    <w:rsid w:val="00C15EB7"/>
    <w:rsid w:val="00C42628"/>
    <w:rsid w:val="00C47342"/>
    <w:rsid w:val="00C52FD0"/>
    <w:rsid w:val="00C55637"/>
    <w:rsid w:val="00C56E0B"/>
    <w:rsid w:val="00C74244"/>
    <w:rsid w:val="00C8527B"/>
    <w:rsid w:val="00C910EF"/>
    <w:rsid w:val="00CA1D71"/>
    <w:rsid w:val="00CB2B92"/>
    <w:rsid w:val="00CD37BA"/>
    <w:rsid w:val="00CE463A"/>
    <w:rsid w:val="00CF2A1C"/>
    <w:rsid w:val="00D00EAC"/>
    <w:rsid w:val="00D2466E"/>
    <w:rsid w:val="00D26B5E"/>
    <w:rsid w:val="00D30A73"/>
    <w:rsid w:val="00D43470"/>
    <w:rsid w:val="00D62D1C"/>
    <w:rsid w:val="00D85DF4"/>
    <w:rsid w:val="00D860A2"/>
    <w:rsid w:val="00D90AE6"/>
    <w:rsid w:val="00DA695E"/>
    <w:rsid w:val="00DA7DB8"/>
    <w:rsid w:val="00DA7F31"/>
    <w:rsid w:val="00DB12A0"/>
    <w:rsid w:val="00DB4A23"/>
    <w:rsid w:val="00DB720A"/>
    <w:rsid w:val="00DB78AC"/>
    <w:rsid w:val="00DC0199"/>
    <w:rsid w:val="00DC331C"/>
    <w:rsid w:val="00DC4241"/>
    <w:rsid w:val="00DC42A0"/>
    <w:rsid w:val="00DD6474"/>
    <w:rsid w:val="00DE2387"/>
    <w:rsid w:val="00DE23EF"/>
    <w:rsid w:val="00DE3BF5"/>
    <w:rsid w:val="00DF00C2"/>
    <w:rsid w:val="00DF2CFE"/>
    <w:rsid w:val="00DF75A4"/>
    <w:rsid w:val="00E30BC1"/>
    <w:rsid w:val="00E31371"/>
    <w:rsid w:val="00E3627F"/>
    <w:rsid w:val="00E444DB"/>
    <w:rsid w:val="00E659E7"/>
    <w:rsid w:val="00E673D8"/>
    <w:rsid w:val="00E739BF"/>
    <w:rsid w:val="00E802A5"/>
    <w:rsid w:val="00EA130B"/>
    <w:rsid w:val="00EA24D4"/>
    <w:rsid w:val="00EA5D04"/>
    <w:rsid w:val="00EC1920"/>
    <w:rsid w:val="00ED16CB"/>
    <w:rsid w:val="00ED17DF"/>
    <w:rsid w:val="00EE749F"/>
    <w:rsid w:val="00EF0431"/>
    <w:rsid w:val="00EF4DA3"/>
    <w:rsid w:val="00EF77FA"/>
    <w:rsid w:val="00F01BCD"/>
    <w:rsid w:val="00F03B77"/>
    <w:rsid w:val="00F0769E"/>
    <w:rsid w:val="00F15460"/>
    <w:rsid w:val="00F225E4"/>
    <w:rsid w:val="00F23376"/>
    <w:rsid w:val="00F26BB9"/>
    <w:rsid w:val="00F31089"/>
    <w:rsid w:val="00F37E77"/>
    <w:rsid w:val="00F509ED"/>
    <w:rsid w:val="00F5327F"/>
    <w:rsid w:val="00F54A36"/>
    <w:rsid w:val="00F5620E"/>
    <w:rsid w:val="00F57F44"/>
    <w:rsid w:val="00F60477"/>
    <w:rsid w:val="00F61E05"/>
    <w:rsid w:val="00F63A10"/>
    <w:rsid w:val="00F802FB"/>
    <w:rsid w:val="00F909C9"/>
    <w:rsid w:val="00F91F91"/>
    <w:rsid w:val="00F94734"/>
    <w:rsid w:val="00FA7DD9"/>
    <w:rsid w:val="00FB6784"/>
    <w:rsid w:val="00FC43E2"/>
    <w:rsid w:val="00FD3D96"/>
    <w:rsid w:val="00FD6629"/>
    <w:rsid w:val="00FE1039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780455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DB72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C52FD0"/>
    <w:pPr>
      <w:tabs>
        <w:tab w:val="left" w:pos="1200"/>
        <w:tab w:val="right" w:leader="dot" w:pos="8776"/>
      </w:tabs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styleId="Cm">
    <w:name w:val="Title"/>
    <w:basedOn w:val="Norml"/>
    <w:next w:val="Norml"/>
    <w:link w:val="CmChar"/>
    <w:uiPriority w:val="10"/>
    <w:qFormat/>
    <w:rsid w:val="002546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4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DB78AC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F26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hulladekszallitas.fejlessz.hu/" TargetMode="Externa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795907D795E2E4893C978B1866BDDE3" ma:contentTypeVersion="0" ma:contentTypeDescription="Új dokumentum létrehozása." ma:contentTypeScope="" ma:versionID="98382ff4b5c58ef19dee7e79a3f2443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9d3a8795088ca1b8cd07b84a4d91c9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229002-19C5-4895-B666-8CBF00B3A0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D0E9FD-F4C7-4812-9FB8-39831EABB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457</TotalTime>
  <Pages>1</Pages>
  <Words>1646</Words>
  <Characters>11360</Characters>
  <Application>Microsoft Office Word</Application>
  <DocSecurity>0</DocSecurity>
  <Lines>94</Lines>
  <Paragraphs>25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Dodni</cp:lastModifiedBy>
  <cp:revision>129</cp:revision>
  <cp:lastPrinted>2021-11-25T13:54:00Z</cp:lastPrinted>
  <dcterms:created xsi:type="dcterms:W3CDTF">2021-05-06T00:27:00Z</dcterms:created>
  <dcterms:modified xsi:type="dcterms:W3CDTF">2021-11-25T13:59:00Z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0x0101004795907D795E2E4893C978B1866BDDE3</vt:lpwstr>
  </property>
</Properties>
</file>